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000"/>
      </w:tblPr>
      <w:tblGrid>
        <w:gridCol w:w="1924"/>
        <w:gridCol w:w="7235"/>
      </w:tblGrid>
      <w:tr w:rsidR="00673A07">
        <w:trPr>
          <w:trHeight w:val="2622"/>
        </w:trPr>
        <w:tc>
          <w:tcPr>
            <w:tcW w:w="1924" w:type="dxa"/>
            <w:shd w:val="clear" w:color="auto" w:fill="CCCCCC"/>
          </w:tcPr>
          <w:p w:rsidR="00673A07" w:rsidRDefault="00673A07">
            <w:pPr>
              <w:ind w:right="100" w:firstLine="482"/>
              <w:rPr>
                <w:rFonts w:cs="Arial"/>
                <w:b/>
                <w:szCs w:val="21"/>
              </w:rPr>
            </w:pPr>
            <w:bookmarkStart w:id="0" w:name="_Toc251329052"/>
          </w:p>
        </w:tc>
        <w:tc>
          <w:tcPr>
            <w:tcW w:w="7235" w:type="dxa"/>
          </w:tcPr>
          <w:tbl>
            <w:tblPr>
              <w:tblpPr w:leftFromText="180" w:rightFromText="180" w:vertAnchor="text" w:horzAnchor="margin" w:tblpX="1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600"/>
              <w:gridCol w:w="1753"/>
            </w:tblGrid>
            <w:tr w:rsidR="00673A07">
              <w:trPr>
                <w:trHeight w:val="248"/>
              </w:trPr>
              <w:tc>
                <w:tcPr>
                  <w:tcW w:w="1600" w:type="dxa"/>
                </w:tcPr>
                <w:p w:rsidR="00673A07" w:rsidRDefault="008E7BC2">
                  <w:pPr>
                    <w:ind w:firstLineChars="0" w:firstLine="0"/>
                    <w:jc w:val="both"/>
                    <w:rPr>
                      <w:b/>
                      <w:sz w:val="20"/>
                    </w:rPr>
                  </w:pPr>
                  <w:r>
                    <w:rPr>
                      <w:rFonts w:hint="eastAsia"/>
                      <w:b/>
                      <w:sz w:val="20"/>
                    </w:rPr>
                    <w:t>卷</w:t>
                  </w:r>
                  <w:r>
                    <w:rPr>
                      <w:rFonts w:hint="eastAsia"/>
                      <w:b/>
                      <w:sz w:val="20"/>
                    </w:rPr>
                    <w:t xml:space="preserve">                </w:t>
                  </w:r>
                  <w:r>
                    <w:rPr>
                      <w:rFonts w:hint="eastAsia"/>
                      <w:b/>
                      <w:sz w:val="20"/>
                    </w:rPr>
                    <w:t>号</w:t>
                  </w:r>
                </w:p>
              </w:tc>
              <w:tc>
                <w:tcPr>
                  <w:tcW w:w="1753" w:type="dxa"/>
                </w:tcPr>
                <w:p w:rsidR="00673A07" w:rsidRDefault="00673A07">
                  <w:pPr>
                    <w:ind w:firstLine="402"/>
                    <w:jc w:val="both"/>
                    <w:rPr>
                      <w:b/>
                      <w:sz w:val="20"/>
                    </w:rPr>
                  </w:pPr>
                </w:p>
              </w:tc>
            </w:tr>
            <w:tr w:rsidR="00673A07">
              <w:trPr>
                <w:trHeight w:val="341"/>
              </w:trPr>
              <w:tc>
                <w:tcPr>
                  <w:tcW w:w="1600" w:type="dxa"/>
                </w:tcPr>
                <w:p w:rsidR="00673A07" w:rsidRDefault="008E7BC2">
                  <w:pPr>
                    <w:ind w:firstLineChars="0" w:firstLine="0"/>
                    <w:jc w:val="both"/>
                    <w:rPr>
                      <w:b/>
                      <w:sz w:val="20"/>
                    </w:rPr>
                  </w:pPr>
                  <w:r>
                    <w:rPr>
                      <w:rFonts w:hint="eastAsia"/>
                      <w:b/>
                      <w:sz w:val="20"/>
                    </w:rPr>
                    <w:t>卷</w:t>
                  </w:r>
                  <w:r>
                    <w:rPr>
                      <w:rFonts w:hint="eastAsia"/>
                      <w:b/>
                      <w:sz w:val="20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20"/>
                    </w:rPr>
                    <w:t>内</w:t>
                  </w:r>
                  <w:r>
                    <w:rPr>
                      <w:rFonts w:hint="eastAsia"/>
                      <w:b/>
                      <w:sz w:val="20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20"/>
                    </w:rPr>
                    <w:t>编</w:t>
                  </w:r>
                  <w:r>
                    <w:rPr>
                      <w:rFonts w:hint="eastAsia"/>
                      <w:b/>
                      <w:sz w:val="20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20"/>
                    </w:rPr>
                    <w:t>号</w:t>
                  </w:r>
                </w:p>
              </w:tc>
              <w:tc>
                <w:tcPr>
                  <w:tcW w:w="1753" w:type="dxa"/>
                </w:tcPr>
                <w:p w:rsidR="00673A07" w:rsidRDefault="00673A07">
                  <w:pPr>
                    <w:ind w:firstLine="402"/>
                    <w:jc w:val="both"/>
                    <w:rPr>
                      <w:b/>
                      <w:sz w:val="20"/>
                    </w:rPr>
                  </w:pPr>
                </w:p>
              </w:tc>
            </w:tr>
            <w:tr w:rsidR="00673A07">
              <w:trPr>
                <w:trHeight w:val="262"/>
              </w:trPr>
              <w:tc>
                <w:tcPr>
                  <w:tcW w:w="1600" w:type="dxa"/>
                </w:tcPr>
                <w:p w:rsidR="00673A07" w:rsidRDefault="008E7BC2">
                  <w:pPr>
                    <w:ind w:firstLineChars="0" w:firstLine="0"/>
                    <w:jc w:val="both"/>
                    <w:rPr>
                      <w:b/>
                      <w:sz w:val="20"/>
                    </w:rPr>
                  </w:pPr>
                  <w:r>
                    <w:rPr>
                      <w:rFonts w:hint="eastAsia"/>
                      <w:b/>
                      <w:sz w:val="20"/>
                    </w:rPr>
                    <w:t>密</w:t>
                  </w:r>
                  <w:r>
                    <w:rPr>
                      <w:rFonts w:hint="eastAsia"/>
                      <w:b/>
                      <w:sz w:val="20"/>
                    </w:rPr>
                    <w:t xml:space="preserve">                </w:t>
                  </w:r>
                  <w:r>
                    <w:rPr>
                      <w:rFonts w:hint="eastAsia"/>
                      <w:b/>
                      <w:sz w:val="20"/>
                    </w:rPr>
                    <w:t>级</w:t>
                  </w:r>
                </w:p>
              </w:tc>
              <w:tc>
                <w:tcPr>
                  <w:tcW w:w="1753" w:type="dxa"/>
                </w:tcPr>
                <w:p w:rsidR="00673A07" w:rsidRDefault="00673A07">
                  <w:pPr>
                    <w:ind w:firstLine="402"/>
                    <w:jc w:val="both"/>
                    <w:rPr>
                      <w:b/>
                      <w:sz w:val="20"/>
                    </w:rPr>
                  </w:pPr>
                </w:p>
              </w:tc>
            </w:tr>
          </w:tbl>
          <w:p w:rsidR="00673A07" w:rsidRDefault="00673A07">
            <w:pPr>
              <w:ind w:right="100" w:firstLineChars="0" w:firstLine="0"/>
              <w:jc w:val="both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right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right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right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right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right"/>
              <w:rPr>
                <w:rFonts w:cs="Arial"/>
                <w:b/>
                <w:szCs w:val="21"/>
              </w:rPr>
            </w:pPr>
          </w:p>
          <w:p w:rsidR="00673A07" w:rsidRDefault="00673A07">
            <w:pPr>
              <w:ind w:right="100" w:firstLine="482"/>
              <w:jc w:val="center"/>
              <w:rPr>
                <w:rFonts w:cs="Arial"/>
                <w:b/>
                <w:szCs w:val="21"/>
              </w:rPr>
            </w:pPr>
          </w:p>
          <w:p w:rsidR="00673A07" w:rsidRDefault="006A56FF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B005</w:t>
            </w:r>
          </w:p>
          <w:p w:rsidR="00673A07" w:rsidRDefault="00673A07">
            <w:pPr>
              <w:ind w:firstLineChars="0" w:firstLine="0"/>
              <w:jc w:val="both"/>
              <w:rPr>
                <w:b/>
                <w:bCs/>
              </w:rPr>
            </w:pPr>
          </w:p>
          <w:p w:rsidR="00673A07" w:rsidRPr="00A32E27" w:rsidRDefault="008E7BC2" w:rsidP="00773470">
            <w:pPr>
              <w:jc w:val="center"/>
              <w:rPr>
                <w:b/>
              </w:rPr>
            </w:pPr>
            <w:r>
              <w:rPr>
                <w:rFonts w:hint="eastAsia"/>
              </w:rPr>
              <w:t xml:space="preserve">      </w:t>
            </w:r>
            <w:r w:rsidR="00B67BAF" w:rsidRPr="00B67BAF">
              <w:rPr>
                <w:rFonts w:hint="eastAsia"/>
                <w:b/>
                <w:bCs/>
                <w:sz w:val="52"/>
                <w:szCs w:val="52"/>
              </w:rPr>
              <w:t>伊甸园婚恋网信息管理系统</w:t>
            </w:r>
          </w:p>
        </w:tc>
      </w:tr>
      <w:tr w:rsidR="00673A07">
        <w:trPr>
          <w:cantSplit/>
          <w:trHeight w:val="50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:rsidR="00673A07" w:rsidRDefault="00673A07">
            <w:pPr>
              <w:jc w:val="both"/>
              <w:rPr>
                <w:rFonts w:hAnsi="宋体"/>
                <w:szCs w:val="21"/>
              </w:rPr>
            </w:pPr>
          </w:p>
          <w:p w:rsidR="00673A07" w:rsidRDefault="00673A07">
            <w:pPr>
              <w:ind w:left="821" w:hangingChars="342" w:hanging="821"/>
              <w:rPr>
                <w:rFonts w:cs="Arial"/>
                <w:szCs w:val="21"/>
                <w:u w:val="single"/>
              </w:rPr>
            </w:pPr>
          </w:p>
          <w:p w:rsidR="00673A07" w:rsidRDefault="00673A07">
            <w:pPr>
              <w:rPr>
                <w:rFonts w:cs="Arial"/>
                <w:szCs w:val="21"/>
              </w:rPr>
            </w:pPr>
          </w:p>
        </w:tc>
        <w:tc>
          <w:tcPr>
            <w:tcW w:w="7235" w:type="dxa"/>
          </w:tcPr>
          <w:p w:rsidR="00673A07" w:rsidRDefault="00673A07">
            <w:pPr>
              <w:pStyle w:val="aa"/>
              <w:ind w:firstLine="200"/>
              <w:rPr>
                <w:sz w:val="10"/>
                <w:szCs w:val="48"/>
              </w:rPr>
            </w:pPr>
          </w:p>
          <w:p w:rsidR="00673A07" w:rsidRDefault="008E7BC2">
            <w:pPr>
              <w:ind w:firstLine="1044"/>
              <w:jc w:val="center"/>
              <w:rPr>
                <w:b/>
                <w:bCs/>
                <w:sz w:val="52"/>
                <w:szCs w:val="52"/>
              </w:rPr>
            </w:pPr>
            <w:bookmarkStart w:id="1" w:name="_Toc8276"/>
            <w:r>
              <w:rPr>
                <w:rFonts w:hint="eastAsia"/>
                <w:b/>
                <w:bCs/>
                <w:sz w:val="52"/>
                <w:szCs w:val="52"/>
              </w:rPr>
              <w:t>系统测试用例</w:t>
            </w:r>
            <w:bookmarkEnd w:id="1"/>
          </w:p>
          <w:p w:rsidR="00673A07" w:rsidRDefault="008E7BC2">
            <w:pPr>
              <w:ind w:firstLine="420"/>
              <w:jc w:val="center"/>
              <w:rPr>
                <w:rFonts w:cs="Arial"/>
                <w:bCs/>
                <w:sz w:val="21"/>
                <w:szCs w:val="21"/>
              </w:rPr>
            </w:pPr>
            <w:r>
              <w:rPr>
                <w:rFonts w:cs="Arial" w:hint="eastAsia"/>
                <w:bCs/>
                <w:sz w:val="21"/>
                <w:szCs w:val="21"/>
              </w:rPr>
              <w:t>V1.</w:t>
            </w:r>
            <w:r w:rsidR="00C255D9">
              <w:rPr>
                <w:rFonts w:cs="Arial"/>
                <w:bCs/>
                <w:sz w:val="21"/>
                <w:szCs w:val="21"/>
              </w:rPr>
              <w:t>0</w:t>
            </w:r>
          </w:p>
          <w:p w:rsidR="00673A07" w:rsidRDefault="00673A07">
            <w:pPr>
              <w:jc w:val="center"/>
              <w:rPr>
                <w:rFonts w:cs="Arial"/>
                <w:bCs/>
                <w:szCs w:val="28"/>
              </w:rPr>
            </w:pP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bookmarkStart w:id="2" w:name="OLE_LINK11"/>
            <w:bookmarkStart w:id="3" w:name="OLE_LINK12"/>
            <w:bookmarkStart w:id="4" w:name="OLE_LINK13"/>
            <w:r w:rsidR="00773470">
              <w:rPr>
                <w:rFonts w:hAnsi="宋体" w:hint="eastAsia"/>
                <w:sz w:val="30"/>
                <w:szCs w:val="30"/>
              </w:rPr>
              <w:t>西北农林科技大学</w:t>
            </w:r>
            <w:r w:rsidR="0046191E" w:rsidRPr="00CE1EC8">
              <w:rPr>
                <w:rFonts w:hAnsi="宋体" w:hint="eastAsia"/>
                <w:sz w:val="30"/>
                <w:szCs w:val="30"/>
              </w:rPr>
              <w:t>大学</w:t>
            </w:r>
            <w:r w:rsidR="0046191E" w:rsidRPr="00CE1EC8">
              <w:rPr>
                <w:rFonts w:hAnsi="宋体" w:hint="eastAsia"/>
                <w:sz w:val="30"/>
                <w:szCs w:val="30"/>
              </w:rPr>
              <w:t>201</w:t>
            </w:r>
            <w:r w:rsidR="00773470">
              <w:rPr>
                <w:rFonts w:hAnsi="宋体" w:hint="eastAsia"/>
                <w:sz w:val="30"/>
                <w:szCs w:val="30"/>
              </w:rPr>
              <w:t>3</w:t>
            </w:r>
            <w:r w:rsidR="0046191E" w:rsidRPr="00CE1EC8">
              <w:rPr>
                <w:rFonts w:hAnsi="宋体" w:hint="eastAsia"/>
                <w:sz w:val="30"/>
                <w:szCs w:val="30"/>
              </w:rPr>
              <w:t>级软件工程专业</w:t>
            </w:r>
            <w:r w:rsidR="00773470">
              <w:rPr>
                <w:rFonts w:hAnsi="宋体" w:hint="eastAsia"/>
                <w:sz w:val="30"/>
                <w:szCs w:val="30"/>
              </w:rPr>
              <w:t>3</w:t>
            </w:r>
            <w:r w:rsidR="0046191E" w:rsidRPr="00CE1EC8">
              <w:rPr>
                <w:rFonts w:hAnsi="宋体" w:hint="eastAsia"/>
                <w:sz w:val="30"/>
                <w:szCs w:val="30"/>
              </w:rPr>
              <w:t>实习小组</w:t>
            </w:r>
            <w:bookmarkEnd w:id="2"/>
            <w:bookmarkEnd w:id="3"/>
            <w:bookmarkEnd w:id="4"/>
            <w:r>
              <w:rPr>
                <w:rFonts w:hAnsi="宋体" w:hint="eastAsia"/>
                <w:sz w:val="30"/>
                <w:szCs w:val="30"/>
              </w:rPr>
              <w:t xml:space="preserve">              </w:t>
            </w: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 w:rsidR="00773470">
              <w:rPr>
                <w:rFonts w:hAnsi="宋体" w:hint="eastAsia"/>
                <w:sz w:val="30"/>
                <w:szCs w:val="30"/>
              </w:rPr>
              <w:t>王祖秀</w:t>
            </w:r>
            <w:r>
              <w:rPr>
                <w:rFonts w:hAnsi="宋体" w:hint="eastAsia"/>
                <w:sz w:val="30"/>
                <w:szCs w:val="30"/>
              </w:rPr>
              <w:t xml:space="preserve">              </w:t>
            </w: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>
              <w:rPr>
                <w:rFonts w:hAnsi="宋体"/>
                <w:sz w:val="30"/>
                <w:szCs w:val="30"/>
              </w:rPr>
              <w:t>201</w:t>
            </w:r>
            <w:r w:rsidR="00773470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 w:rsidR="00773470">
              <w:rPr>
                <w:rFonts w:hAnsi="宋体" w:hint="eastAsia"/>
                <w:sz w:val="30"/>
                <w:szCs w:val="30"/>
              </w:rPr>
              <w:t>6-22</w:t>
            </w:r>
            <w:r>
              <w:rPr>
                <w:rFonts w:hAnsi="宋体" w:hint="eastAsia"/>
                <w:sz w:val="30"/>
                <w:szCs w:val="30"/>
              </w:rPr>
              <w:t xml:space="preserve">          </w:t>
            </w: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□主管领导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■项目组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■客户（市场）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■维护人员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■用户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:rsidR="00673A07" w:rsidRDefault="008E7BC2">
            <w:pPr>
              <w:ind w:firstLine="600"/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               </w:t>
            </w:r>
          </w:p>
          <w:p w:rsidR="00673A07" w:rsidRDefault="008E7BC2" w:rsidP="00CE1D98">
            <w:pPr>
              <w:ind w:firstLine="600"/>
              <w:rPr>
                <w:rFonts w:cs="Arial"/>
              </w:rPr>
            </w:pPr>
            <w:r>
              <w:rPr>
                <w:rFonts w:hAnsi="宋体" w:hint="eastAsia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审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</w:p>
        </w:tc>
      </w:tr>
      <w:tr w:rsidR="00673A0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:rsidR="00673A07" w:rsidRDefault="00673A07">
            <w:pPr>
              <w:pStyle w:val="a3"/>
              <w:ind w:firstLine="803"/>
              <w:jc w:val="right"/>
              <w:rPr>
                <w:rFonts w:cs="Arial"/>
              </w:rPr>
            </w:pPr>
          </w:p>
        </w:tc>
        <w:tc>
          <w:tcPr>
            <w:tcW w:w="7235" w:type="dxa"/>
            <w:vAlign w:val="bottom"/>
          </w:tcPr>
          <w:p w:rsidR="00673A07" w:rsidRDefault="00673A07">
            <w:pPr>
              <w:jc w:val="right"/>
            </w:pPr>
          </w:p>
          <w:p w:rsidR="00673A07" w:rsidRDefault="00673A07"/>
        </w:tc>
      </w:tr>
    </w:tbl>
    <w:p w:rsidR="00673A07" w:rsidRDefault="008E7BC2" w:rsidP="00AB1FE5">
      <w:pPr>
        <w:ind w:firstLine="560"/>
        <w:jc w:val="center"/>
      </w:pPr>
      <w:r>
        <w:rPr>
          <w:rFonts w:hint="eastAsia"/>
          <w:sz w:val="28"/>
          <w:szCs w:val="28"/>
        </w:rPr>
        <w:br w:type="page"/>
      </w:r>
      <w:bookmarkEnd w:id="0"/>
      <w:r w:rsidR="00AB1FE5">
        <w:lastRenderedPageBreak/>
        <w:t xml:space="preserve"> </w:t>
      </w:r>
    </w:p>
    <w:p w:rsidR="00673A07" w:rsidRDefault="00673A07"/>
    <w:p w:rsidR="00673A07" w:rsidRDefault="008E7BC2">
      <w:pPr>
        <w:ind w:firstLineChars="0" w:firstLine="0"/>
        <w:rPr>
          <w:rStyle w:val="TDContents"/>
        </w:rPr>
        <w:sectPr w:rsidR="00673A07">
          <w:footerReference w:type="even" r:id="rId8"/>
          <w:footerReference w:type="default" r:id="rId9"/>
          <w:footerReference w:type="first" r:id="rId10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272"/>
        </w:sectPr>
      </w:pPr>
      <w:r>
        <w:rPr>
          <w:rStyle w:val="TDContents"/>
        </w:rPr>
        <w:br w:type="page"/>
      </w:r>
      <w:r>
        <w:rPr>
          <w:rStyle w:val="TDContents"/>
        </w:rPr>
        <w:lastRenderedPageBreak/>
        <w:t xml:space="preserve"> </w:t>
      </w:r>
    </w:p>
    <w:p w:rsidR="00673A07" w:rsidRDefault="002D281A">
      <w:pPr>
        <w:pStyle w:val="1"/>
        <w:tabs>
          <w:tab w:val="clear" w:pos="432"/>
        </w:tabs>
      </w:pPr>
      <w:bookmarkStart w:id="5" w:name="_Toc454442679"/>
      <w:r>
        <w:rPr>
          <w:rFonts w:hint="eastAsia"/>
        </w:rPr>
        <w:lastRenderedPageBreak/>
        <w:t>简介</w:t>
      </w:r>
      <w:bookmarkEnd w:id="5"/>
    </w:p>
    <w:p w:rsidR="00673A07" w:rsidRDefault="008E7BC2" w:rsidP="00E90FF2">
      <w:r>
        <w:rPr>
          <w:rFonts w:hint="eastAsia"/>
        </w:rPr>
        <w:t>本文档主要用于制定</w:t>
      </w:r>
      <w:r w:rsidR="00CD1466" w:rsidRPr="00CD1466">
        <w:rPr>
          <w:rFonts w:hint="eastAsia"/>
        </w:rPr>
        <w:t>伊甸园婚恋网信息管理系统</w:t>
      </w:r>
      <w:r>
        <w:rPr>
          <w:rFonts w:hint="eastAsia"/>
        </w:rPr>
        <w:t>的系统测试用例。系统测试是针对整个产品系统进行的测试，目的是验证系统是否满足了需求规格的定义，找出与需求规格不符或与之矛盾的地方，从而提出更加完善的方案。系统测试发现问题之后要经过调试找出错误原因和位置，然后进行改正。系统测试是基于系统整体需求说明书的黑盒类测试，应覆盖系统所有联合的部件。对象不仅仅包括需测试的软件，还要包含软件所依赖的硬件、外设甚至包括某些数据、某些支持软件及其接口等。</w:t>
      </w:r>
    </w:p>
    <w:p w:rsidR="00673A07" w:rsidRDefault="00673A07">
      <w:pPr>
        <w:ind w:firstLineChars="0" w:firstLine="0"/>
      </w:pPr>
    </w:p>
    <w:p w:rsidR="00673A07" w:rsidRDefault="008E7BC2">
      <w:pPr>
        <w:pStyle w:val="1"/>
        <w:tabs>
          <w:tab w:val="clear" w:pos="432"/>
        </w:tabs>
      </w:pPr>
      <w:bookmarkStart w:id="6" w:name="_Toc454442680"/>
      <w:r>
        <w:rPr>
          <w:rFonts w:hint="eastAsia"/>
        </w:rPr>
        <w:t>测试用例</w:t>
      </w:r>
      <w:bookmarkEnd w:id="6"/>
    </w:p>
    <w:p w:rsidR="00DA77E9" w:rsidRDefault="00DA77E9" w:rsidP="0090680E"/>
    <w:p w:rsidR="0090680E" w:rsidRDefault="005567DC" w:rsidP="0090680E">
      <w:pPr>
        <w:pStyle w:val="2"/>
        <w:tabs>
          <w:tab w:val="num" w:pos="0"/>
        </w:tabs>
        <w:ind w:leftChars="-1" w:left="-1" w:hanging="1"/>
      </w:pPr>
      <w:bookmarkStart w:id="7" w:name="_Toc454442696"/>
      <w:r>
        <w:rPr>
          <w:rFonts w:hint="eastAsia"/>
        </w:rPr>
        <w:t>培训</w:t>
      </w:r>
      <w:r w:rsidR="0090680E">
        <w:rPr>
          <w:rFonts w:hint="eastAsia"/>
        </w:rPr>
        <w:t>管理</w:t>
      </w:r>
      <w:r w:rsidR="0090680E" w:rsidRPr="00BC3A12">
        <w:rPr>
          <w:rFonts w:hint="eastAsia"/>
        </w:rPr>
        <w:t>模块</w:t>
      </w:r>
      <w:bookmarkEnd w:id="7"/>
    </w:p>
    <w:p w:rsidR="00A332AE" w:rsidRDefault="005567DC" w:rsidP="00A332AE">
      <w:pPr>
        <w:pStyle w:val="3"/>
        <w:rPr>
          <w:szCs w:val="28"/>
        </w:rPr>
      </w:pPr>
      <w:bookmarkStart w:id="8" w:name="_Toc454442697"/>
      <w:r>
        <w:rPr>
          <w:rFonts w:hint="eastAsia"/>
          <w:szCs w:val="28"/>
        </w:rPr>
        <w:t>培训规划管理</w:t>
      </w:r>
      <w:r w:rsidR="00A332AE">
        <w:rPr>
          <w:rFonts w:hint="eastAsia"/>
          <w:szCs w:val="28"/>
        </w:rPr>
        <w:t>模块</w:t>
      </w:r>
      <w:bookmarkEnd w:id="8"/>
    </w:p>
    <w:p w:rsidR="00A332AE" w:rsidRDefault="005567DC" w:rsidP="00A332AE">
      <w:pPr>
        <w:pStyle w:val="4"/>
      </w:pPr>
      <w:r>
        <w:rPr>
          <w:rFonts w:hint="eastAsia"/>
        </w:rPr>
        <w:t>培训规划增加</w:t>
      </w:r>
    </w:p>
    <w:p w:rsidR="00BB2577" w:rsidRPr="00BB2577" w:rsidRDefault="00BB2577" w:rsidP="00BB2577"/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332AE" w:rsidTr="00E07331">
        <w:tc>
          <w:tcPr>
            <w:tcW w:w="1771" w:type="dxa"/>
          </w:tcPr>
          <w:p w:rsidR="00A332AE" w:rsidRDefault="00A332AE" w:rsidP="00E07331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332AE" w:rsidRDefault="00A332AE" w:rsidP="00E07331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332AE" w:rsidRDefault="00A332AE" w:rsidP="00E07331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332AE" w:rsidTr="00E07331">
        <w:tc>
          <w:tcPr>
            <w:tcW w:w="1771" w:type="dxa"/>
          </w:tcPr>
          <w:p w:rsidR="00A332AE" w:rsidRDefault="00A332AE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332AE" w:rsidRPr="007329BA" w:rsidRDefault="006C3928" w:rsidP="00E07331">
            <w:pPr>
              <w:rPr>
                <w:rStyle w:val="TDContents"/>
              </w:rPr>
            </w:pPr>
            <w:r>
              <w:rPr>
                <w:rFonts w:hint="eastAsia"/>
              </w:rPr>
              <w:t>点击培训规划增加</w:t>
            </w:r>
          </w:p>
        </w:tc>
        <w:tc>
          <w:tcPr>
            <w:tcW w:w="3542" w:type="dxa"/>
          </w:tcPr>
          <w:p w:rsidR="00A332AE" w:rsidRDefault="00A332AE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</w:t>
            </w:r>
            <w:r w:rsidR="006C3928">
              <w:rPr>
                <w:rStyle w:val="TDContents"/>
                <w:rFonts w:hint="eastAsia"/>
              </w:rPr>
              <w:t>培训规划新增页面</w:t>
            </w:r>
          </w:p>
        </w:tc>
      </w:tr>
      <w:tr w:rsidR="00A332AE" w:rsidTr="00E07331">
        <w:tc>
          <w:tcPr>
            <w:tcW w:w="1771" w:type="dxa"/>
          </w:tcPr>
          <w:p w:rsidR="00A332AE" w:rsidRDefault="00A332AE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332AE" w:rsidRDefault="006C3928" w:rsidP="00E07331">
            <w:r>
              <w:rPr>
                <w:rFonts w:hint="eastAsia"/>
              </w:rPr>
              <w:t>输入新增培训规划的信息</w:t>
            </w:r>
          </w:p>
        </w:tc>
        <w:tc>
          <w:tcPr>
            <w:tcW w:w="3542" w:type="dxa"/>
          </w:tcPr>
          <w:p w:rsidR="00A332AE" w:rsidRDefault="00A332AE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</w:t>
            </w:r>
            <w:r w:rsidR="006C3928">
              <w:rPr>
                <w:rStyle w:val="TDContents"/>
                <w:rFonts w:hint="eastAsia"/>
              </w:rPr>
              <w:t>格式的正确与否</w:t>
            </w:r>
          </w:p>
        </w:tc>
      </w:tr>
      <w:tr w:rsidR="006C3928" w:rsidTr="00E07331">
        <w:tc>
          <w:tcPr>
            <w:tcW w:w="1771" w:type="dxa"/>
          </w:tcPr>
          <w:p w:rsidR="006C3928" w:rsidRDefault="006C3928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6C3928" w:rsidRDefault="006C3928" w:rsidP="00E07331">
            <w:r>
              <w:rPr>
                <w:rFonts w:hint="eastAsia"/>
              </w:rPr>
              <w:t>点击保存新增培训规划</w:t>
            </w:r>
          </w:p>
        </w:tc>
        <w:tc>
          <w:tcPr>
            <w:tcW w:w="3542" w:type="dxa"/>
          </w:tcPr>
          <w:p w:rsidR="006C3928" w:rsidRDefault="006C3928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保存培训规划数据，跳转回培训规划管理页面</w:t>
            </w:r>
          </w:p>
        </w:tc>
      </w:tr>
      <w:tr w:rsidR="001337CA" w:rsidTr="00E07331">
        <w:tc>
          <w:tcPr>
            <w:tcW w:w="1771" w:type="dxa"/>
          </w:tcPr>
          <w:p w:rsidR="001337CA" w:rsidRDefault="001337CA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1337CA" w:rsidRDefault="001337CA" w:rsidP="00E07331">
            <w:r>
              <w:rPr>
                <w:rFonts w:hint="eastAsia"/>
              </w:rPr>
              <w:t>显示所有培训规划信息表</w:t>
            </w:r>
          </w:p>
        </w:tc>
        <w:tc>
          <w:tcPr>
            <w:tcW w:w="3542" w:type="dxa"/>
          </w:tcPr>
          <w:p w:rsidR="001337CA" w:rsidRPr="001337CA" w:rsidRDefault="001337CA" w:rsidP="00E07331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A332AE" w:rsidRPr="004C75FA" w:rsidRDefault="00A332AE" w:rsidP="00A332AE"/>
    <w:p w:rsidR="00A332AE" w:rsidRDefault="001337CA" w:rsidP="001337CA">
      <w:pPr>
        <w:pStyle w:val="4"/>
      </w:pPr>
      <w:r>
        <w:rPr>
          <w:rFonts w:hint="eastAsia"/>
        </w:rPr>
        <w:t>培训规划修改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1337CA" w:rsidTr="00245822">
        <w:tc>
          <w:tcPr>
            <w:tcW w:w="1771" w:type="dxa"/>
          </w:tcPr>
          <w:p w:rsidR="001337CA" w:rsidRDefault="001337CA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1337CA" w:rsidRDefault="001337CA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1337CA" w:rsidRDefault="001337CA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选择想要修改的培训规划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选中具体的培训规划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点击培训规划修改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显示培训规划修改页面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输入修改培训规划的信息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7A3DA7" w:rsidRDefault="007A3DA7" w:rsidP="001337CA">
            <w:r>
              <w:rPr>
                <w:rFonts w:hint="eastAsia"/>
              </w:rPr>
              <w:t>点击保存修改培训规划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保存培训规划数据，跳转回培训规划管理页面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显示所有培训规划信息表</w:t>
            </w:r>
          </w:p>
        </w:tc>
        <w:tc>
          <w:tcPr>
            <w:tcW w:w="3542" w:type="dxa"/>
          </w:tcPr>
          <w:p w:rsidR="007A3DA7" w:rsidRPr="001337CA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1337CA" w:rsidRDefault="00BE75C8" w:rsidP="00BE75C8">
      <w:pPr>
        <w:pStyle w:val="4"/>
      </w:pPr>
      <w:r>
        <w:rPr>
          <w:rFonts w:hint="eastAsia"/>
        </w:rPr>
        <w:lastRenderedPageBreak/>
        <w:t>培训规划查询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E75C8" w:rsidTr="00245822">
        <w:tc>
          <w:tcPr>
            <w:tcW w:w="1771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E75C8" w:rsidRPr="007329BA" w:rsidRDefault="00BE75C8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选择想要查询的数据项</w:t>
            </w:r>
          </w:p>
        </w:tc>
        <w:tc>
          <w:tcPr>
            <w:tcW w:w="3542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显示数据项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E75C8" w:rsidRDefault="00BE75C8" w:rsidP="00245822">
            <w:r>
              <w:rPr>
                <w:rFonts w:hint="eastAsia"/>
              </w:rPr>
              <w:t>输入想要查询的信息</w:t>
            </w:r>
          </w:p>
        </w:tc>
        <w:tc>
          <w:tcPr>
            <w:tcW w:w="3542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显示输入的信息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BE75C8" w:rsidRDefault="00BE75C8" w:rsidP="00245822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系统在后台查询培训规划数据，读取数据并刷新页面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BE75C8" w:rsidRDefault="00BE75C8" w:rsidP="00245822">
            <w:r>
              <w:rPr>
                <w:rFonts w:hint="eastAsia"/>
              </w:rPr>
              <w:t>显示查询出的相符培训规划信息表</w:t>
            </w:r>
          </w:p>
        </w:tc>
        <w:tc>
          <w:tcPr>
            <w:tcW w:w="3542" w:type="dxa"/>
          </w:tcPr>
          <w:p w:rsidR="00BE75C8" w:rsidRPr="001337CA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E75C8" w:rsidRDefault="00BE75C8" w:rsidP="00BE75C8">
      <w:pPr>
        <w:pStyle w:val="4"/>
      </w:pPr>
      <w:r>
        <w:rPr>
          <w:rFonts w:hint="eastAsia"/>
        </w:rPr>
        <w:t>培训规划查看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E75C8" w:rsidTr="00245822">
        <w:tc>
          <w:tcPr>
            <w:tcW w:w="1771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E75C8" w:rsidRDefault="00BE75C8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E75C8" w:rsidRPr="007329BA" w:rsidRDefault="00BE75C8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选择想要查看的培训规划</w:t>
            </w:r>
          </w:p>
        </w:tc>
        <w:tc>
          <w:tcPr>
            <w:tcW w:w="3542" w:type="dxa"/>
          </w:tcPr>
          <w:p w:rsidR="00BE75C8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选中具体的培训规划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E75C8" w:rsidRDefault="00BE75C8" w:rsidP="00245822">
            <w:r>
              <w:rPr>
                <w:rFonts w:hint="eastAsia"/>
              </w:rPr>
              <w:t>点击查看按钮</w:t>
            </w:r>
          </w:p>
        </w:tc>
        <w:tc>
          <w:tcPr>
            <w:tcW w:w="3542" w:type="dxa"/>
          </w:tcPr>
          <w:p w:rsidR="00BE75C8" w:rsidRDefault="00C171A4" w:rsidP="00C171A4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开始查看流程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BE75C8" w:rsidRDefault="00BE75C8" w:rsidP="00245822">
            <w:r>
              <w:rPr>
                <w:rFonts w:hint="eastAsia"/>
              </w:rPr>
              <w:t>显示培训规划的详细信息</w:t>
            </w:r>
          </w:p>
        </w:tc>
        <w:tc>
          <w:tcPr>
            <w:tcW w:w="3542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系统在后台查询培训规划数据，读取数据并刷新页面</w:t>
            </w:r>
          </w:p>
        </w:tc>
      </w:tr>
      <w:tr w:rsidR="00BE75C8" w:rsidTr="00245822">
        <w:tc>
          <w:tcPr>
            <w:tcW w:w="1771" w:type="dxa"/>
          </w:tcPr>
          <w:p w:rsidR="00BE75C8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BE75C8" w:rsidRDefault="00C171A4" w:rsidP="00245822">
            <w:r>
              <w:rPr>
                <w:rFonts w:hint="eastAsia"/>
              </w:rPr>
              <w:t>点击返回，回到管理首页</w:t>
            </w:r>
          </w:p>
        </w:tc>
        <w:tc>
          <w:tcPr>
            <w:tcW w:w="3542" w:type="dxa"/>
          </w:tcPr>
          <w:p w:rsidR="00BE75C8" w:rsidRPr="001337CA" w:rsidRDefault="00BE75C8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E75C8" w:rsidRDefault="00C171A4" w:rsidP="00C171A4">
      <w:pPr>
        <w:pStyle w:val="4"/>
      </w:pPr>
      <w:r>
        <w:rPr>
          <w:rFonts w:hint="eastAsia"/>
        </w:rPr>
        <w:t>培训规划删除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171A4" w:rsidTr="00245822">
        <w:tc>
          <w:tcPr>
            <w:tcW w:w="1771" w:type="dxa"/>
          </w:tcPr>
          <w:p w:rsidR="00C171A4" w:rsidRDefault="00C171A4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171A4" w:rsidRDefault="00C171A4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171A4" w:rsidRDefault="00C171A4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171A4" w:rsidTr="00245822">
        <w:tc>
          <w:tcPr>
            <w:tcW w:w="1771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171A4" w:rsidRPr="007329BA" w:rsidRDefault="00C171A4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选择想要删除的培训规划</w:t>
            </w:r>
          </w:p>
        </w:tc>
        <w:tc>
          <w:tcPr>
            <w:tcW w:w="3542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选中具体的培训规划</w:t>
            </w:r>
          </w:p>
        </w:tc>
      </w:tr>
      <w:tr w:rsidR="00C171A4" w:rsidTr="00245822">
        <w:tc>
          <w:tcPr>
            <w:tcW w:w="1771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171A4" w:rsidRDefault="00C171A4" w:rsidP="00245822">
            <w:r>
              <w:rPr>
                <w:rFonts w:hint="eastAsia"/>
              </w:rPr>
              <w:t>点击删除按钮</w:t>
            </w:r>
          </w:p>
        </w:tc>
        <w:tc>
          <w:tcPr>
            <w:tcW w:w="3542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开始删除流程</w:t>
            </w:r>
          </w:p>
        </w:tc>
      </w:tr>
      <w:tr w:rsidR="00C171A4" w:rsidTr="00245822">
        <w:tc>
          <w:tcPr>
            <w:tcW w:w="1771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C171A4" w:rsidRDefault="00C171A4" w:rsidP="00245822">
            <w:r>
              <w:rPr>
                <w:rFonts w:hint="eastAsia"/>
              </w:rPr>
              <w:t>显示是否删除的确认</w:t>
            </w:r>
          </w:p>
        </w:tc>
        <w:tc>
          <w:tcPr>
            <w:tcW w:w="3542" w:type="dxa"/>
          </w:tcPr>
          <w:p w:rsidR="00C171A4" w:rsidRDefault="003116C0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启动确认删除的函数显示确认</w:t>
            </w:r>
          </w:p>
        </w:tc>
      </w:tr>
      <w:tr w:rsidR="00C171A4" w:rsidTr="00245822">
        <w:tc>
          <w:tcPr>
            <w:tcW w:w="1771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171A4" w:rsidRDefault="00C171A4" w:rsidP="00245822">
            <w:r>
              <w:rPr>
                <w:rFonts w:hint="eastAsia"/>
              </w:rPr>
              <w:t>确认删除</w:t>
            </w:r>
          </w:p>
        </w:tc>
        <w:tc>
          <w:tcPr>
            <w:tcW w:w="3542" w:type="dxa"/>
          </w:tcPr>
          <w:p w:rsidR="00C171A4" w:rsidRPr="001337CA" w:rsidRDefault="003116C0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系统在数据库中删除记录</w:t>
            </w:r>
          </w:p>
        </w:tc>
      </w:tr>
      <w:tr w:rsidR="00C171A4" w:rsidTr="00245822">
        <w:tc>
          <w:tcPr>
            <w:tcW w:w="1771" w:type="dxa"/>
          </w:tcPr>
          <w:p w:rsidR="00C171A4" w:rsidRDefault="00C171A4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C171A4" w:rsidRDefault="00C171A4" w:rsidP="00245822">
            <w:r>
              <w:rPr>
                <w:rFonts w:hint="eastAsia"/>
              </w:rPr>
              <w:t>返回首页显示所有培训规划</w:t>
            </w:r>
          </w:p>
        </w:tc>
        <w:tc>
          <w:tcPr>
            <w:tcW w:w="3542" w:type="dxa"/>
          </w:tcPr>
          <w:p w:rsidR="00C171A4" w:rsidRDefault="003116C0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系统重新读取数据库中的培训规划并显示</w:t>
            </w:r>
          </w:p>
        </w:tc>
      </w:tr>
    </w:tbl>
    <w:p w:rsidR="00C171A4" w:rsidRPr="00BE75C8" w:rsidRDefault="00C171A4" w:rsidP="00BE75C8"/>
    <w:p w:rsidR="00DA77E9" w:rsidRDefault="00DA77E9" w:rsidP="00DA77E9"/>
    <w:p w:rsidR="002535DF" w:rsidRDefault="00FD16F3" w:rsidP="00FD16F3">
      <w:pPr>
        <w:pStyle w:val="3"/>
      </w:pPr>
      <w:r>
        <w:rPr>
          <w:rFonts w:hint="eastAsia"/>
        </w:rPr>
        <w:t>培训计划管理模块</w:t>
      </w:r>
    </w:p>
    <w:p w:rsidR="00FD16F3" w:rsidRDefault="00FD16F3" w:rsidP="005E6063">
      <w:pPr>
        <w:pStyle w:val="4"/>
      </w:pPr>
      <w:r>
        <w:rPr>
          <w:rFonts w:hint="eastAsia"/>
        </w:rPr>
        <w:t>培训计划增加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7A3DA7" w:rsidTr="00245822">
        <w:tc>
          <w:tcPr>
            <w:tcW w:w="1771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点击培训计划增加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显示培训计划新增页面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输入新增培训计划的信息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点击保存新增培训计划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保存培训计划数据，跳转回培训计划管理页面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显示所有培训计划信息表</w:t>
            </w:r>
          </w:p>
        </w:tc>
        <w:tc>
          <w:tcPr>
            <w:tcW w:w="3542" w:type="dxa"/>
          </w:tcPr>
          <w:p w:rsidR="007A3DA7" w:rsidRPr="001337CA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5E6063" w:rsidRPr="005E6063" w:rsidRDefault="005E6063" w:rsidP="005E6063"/>
    <w:p w:rsidR="00FD16F3" w:rsidRDefault="00FD16F3" w:rsidP="005E6063">
      <w:pPr>
        <w:pStyle w:val="4"/>
      </w:pPr>
      <w:r>
        <w:rPr>
          <w:rFonts w:hint="eastAsia"/>
        </w:rPr>
        <w:t>培训计划修改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7A3DA7" w:rsidTr="00245822">
        <w:tc>
          <w:tcPr>
            <w:tcW w:w="1771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选择想要修改的培训计划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选中具体的培训计划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点击培训计划修改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显示培训计划修改页面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输入修改培训计划的信息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点击保存修改培训计划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保存培训计划数据，跳转回培训计划管理页面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显示所有培训计划信息表</w:t>
            </w:r>
          </w:p>
        </w:tc>
        <w:tc>
          <w:tcPr>
            <w:tcW w:w="3542" w:type="dxa"/>
          </w:tcPr>
          <w:p w:rsidR="007A3DA7" w:rsidRPr="001337CA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7A3DA7" w:rsidRPr="007A3DA7" w:rsidRDefault="007A3DA7" w:rsidP="007A3DA7"/>
    <w:p w:rsidR="00FD16F3" w:rsidRDefault="00FD16F3" w:rsidP="005E6063">
      <w:pPr>
        <w:pStyle w:val="4"/>
      </w:pPr>
      <w:r>
        <w:rPr>
          <w:rFonts w:hint="eastAsia"/>
        </w:rPr>
        <w:t>培训计划查询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7A3DA7" w:rsidTr="00245822">
        <w:tc>
          <w:tcPr>
            <w:tcW w:w="1771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7A3DA7" w:rsidRDefault="007A3DA7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7A3DA7" w:rsidRPr="007329BA" w:rsidRDefault="007A3DA7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选择想要查询的数据项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显示数据项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输入想要查询的培训计划信息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显示输入的信息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系统在后台查询培训计划数据，读取数据并刷新页面</w:t>
            </w:r>
          </w:p>
        </w:tc>
      </w:tr>
      <w:tr w:rsidR="007A3DA7" w:rsidTr="00245822">
        <w:tc>
          <w:tcPr>
            <w:tcW w:w="1771" w:type="dxa"/>
          </w:tcPr>
          <w:p w:rsidR="007A3DA7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7A3DA7" w:rsidRDefault="007A3DA7" w:rsidP="00245822">
            <w:r>
              <w:rPr>
                <w:rFonts w:hint="eastAsia"/>
              </w:rPr>
              <w:t>显示查询出的相符培训计划信息表</w:t>
            </w:r>
          </w:p>
        </w:tc>
        <w:tc>
          <w:tcPr>
            <w:tcW w:w="3542" w:type="dxa"/>
          </w:tcPr>
          <w:p w:rsidR="007A3DA7" w:rsidRPr="001337CA" w:rsidRDefault="007A3DA7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7A3DA7" w:rsidRPr="007A3DA7" w:rsidRDefault="007A3DA7" w:rsidP="007A3DA7"/>
    <w:p w:rsidR="00FD16F3" w:rsidRDefault="00FD16F3" w:rsidP="005E6063">
      <w:pPr>
        <w:pStyle w:val="4"/>
      </w:pPr>
      <w:r>
        <w:rPr>
          <w:rFonts w:hint="eastAsia"/>
        </w:rPr>
        <w:t>培训计划查看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300BE" w:rsidTr="00245822">
        <w:tc>
          <w:tcPr>
            <w:tcW w:w="1771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300BE" w:rsidRPr="007329BA" w:rsidRDefault="00A300B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选择想要查看的培训计划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选中具体的培训计划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点击查看按钮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开始查看流程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显示培训计划的详细信息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系统在后台查询培训计划数据，读取数据并刷新页面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点击返回，回到管理首页</w:t>
            </w:r>
          </w:p>
        </w:tc>
        <w:tc>
          <w:tcPr>
            <w:tcW w:w="3542" w:type="dxa"/>
          </w:tcPr>
          <w:p w:rsidR="00A300BE" w:rsidRPr="001337CA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A300BE" w:rsidRPr="00A300BE" w:rsidRDefault="00A300BE" w:rsidP="00A300BE"/>
    <w:p w:rsidR="00FD16F3" w:rsidRDefault="00FD16F3" w:rsidP="005E6063">
      <w:pPr>
        <w:pStyle w:val="4"/>
      </w:pPr>
      <w:r>
        <w:rPr>
          <w:rFonts w:hint="eastAsia"/>
        </w:rPr>
        <w:t>培训计划删除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300BE" w:rsidTr="00245822">
        <w:tc>
          <w:tcPr>
            <w:tcW w:w="1771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300BE" w:rsidRDefault="00A300B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300BE" w:rsidRPr="007329BA" w:rsidRDefault="00A300B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选择想要删除的培训计划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选中具体的培训计划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点击删除按钮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开始删除流程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显示是否删除的确认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启动确认删除的函数显示确认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确认删除</w:t>
            </w:r>
          </w:p>
        </w:tc>
        <w:tc>
          <w:tcPr>
            <w:tcW w:w="3542" w:type="dxa"/>
          </w:tcPr>
          <w:p w:rsidR="00A300BE" w:rsidRPr="001337CA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系统在数据库中删除记录</w:t>
            </w:r>
          </w:p>
        </w:tc>
      </w:tr>
      <w:tr w:rsidR="00A300BE" w:rsidTr="00245822">
        <w:tc>
          <w:tcPr>
            <w:tcW w:w="1771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5</w:t>
            </w:r>
          </w:p>
        </w:tc>
        <w:tc>
          <w:tcPr>
            <w:tcW w:w="3542" w:type="dxa"/>
          </w:tcPr>
          <w:p w:rsidR="00A300BE" w:rsidRDefault="00A300BE" w:rsidP="00245822">
            <w:r>
              <w:rPr>
                <w:rFonts w:hint="eastAsia"/>
              </w:rPr>
              <w:t>返回首页显示所有培训计划</w:t>
            </w:r>
          </w:p>
        </w:tc>
        <w:tc>
          <w:tcPr>
            <w:tcW w:w="3542" w:type="dxa"/>
          </w:tcPr>
          <w:p w:rsidR="00A300BE" w:rsidRDefault="00A300B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系统重新读取数据库中的培训计划并显示</w:t>
            </w:r>
          </w:p>
        </w:tc>
      </w:tr>
    </w:tbl>
    <w:p w:rsidR="00A300BE" w:rsidRDefault="00A300BE" w:rsidP="00A300BE"/>
    <w:p w:rsidR="00ED539E" w:rsidRDefault="00ED539E" w:rsidP="00ED539E">
      <w:pPr>
        <w:pStyle w:val="3"/>
      </w:pPr>
      <w:r>
        <w:rPr>
          <w:rFonts w:hint="eastAsia"/>
        </w:rPr>
        <w:t>参培关系管理</w:t>
      </w:r>
    </w:p>
    <w:p w:rsidR="00BB649D" w:rsidRDefault="00BB649D" w:rsidP="00BB649D">
      <w:pPr>
        <w:pStyle w:val="4"/>
      </w:pPr>
      <w:r>
        <w:rPr>
          <w:rFonts w:hint="eastAsia"/>
        </w:rPr>
        <w:t>参培关系增加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B649D" w:rsidTr="00BB6A20">
        <w:tc>
          <w:tcPr>
            <w:tcW w:w="1771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B649D" w:rsidRPr="007329BA" w:rsidRDefault="00BB649D" w:rsidP="00BB6A20">
            <w:pPr>
              <w:rPr>
                <w:rStyle w:val="TDContents"/>
              </w:rPr>
            </w:pPr>
            <w:r>
              <w:rPr>
                <w:rFonts w:hint="eastAsia"/>
              </w:rPr>
              <w:t>点击参培关系增加按钮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显示参培关系新增页面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B649D" w:rsidRDefault="00BB3817" w:rsidP="00BB6A20">
            <w:r>
              <w:rPr>
                <w:rFonts w:hint="eastAsia"/>
              </w:rPr>
              <w:t>输入参培的员工和计划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正确添加员工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BB649D" w:rsidRDefault="00BB649D" w:rsidP="00BB6A20">
            <w:r>
              <w:rPr>
                <w:rFonts w:hint="eastAsia"/>
              </w:rPr>
              <w:t>点击保存新增参培关系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保存参培数据，跳转回参培关系管理页面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BB649D" w:rsidRDefault="00BB3817" w:rsidP="00BB6A20">
            <w:r>
              <w:rPr>
                <w:rFonts w:hint="eastAsia"/>
              </w:rPr>
              <w:t>显示所有具有参培关系的</w:t>
            </w:r>
            <w:r w:rsidR="00BB649D">
              <w:rPr>
                <w:rFonts w:hint="eastAsia"/>
              </w:rPr>
              <w:t>信息表</w:t>
            </w:r>
          </w:p>
        </w:tc>
        <w:tc>
          <w:tcPr>
            <w:tcW w:w="3542" w:type="dxa"/>
          </w:tcPr>
          <w:p w:rsidR="00BB649D" w:rsidRPr="001337CA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B649D" w:rsidRPr="005E6063" w:rsidRDefault="00BB649D" w:rsidP="00BB649D"/>
    <w:p w:rsidR="00BB649D" w:rsidRDefault="00BB3817" w:rsidP="00BB3817">
      <w:pPr>
        <w:pStyle w:val="4"/>
        <w:rPr>
          <w:rFonts w:hint="eastAsia"/>
        </w:rPr>
      </w:pPr>
      <w:r>
        <w:rPr>
          <w:rFonts w:hint="eastAsia"/>
        </w:rPr>
        <w:t>参培关系修改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B3817" w:rsidTr="00D2780E">
        <w:tc>
          <w:tcPr>
            <w:tcW w:w="1771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B3817" w:rsidRPr="007329BA" w:rsidRDefault="00BB3817" w:rsidP="00D2780E">
            <w:pPr>
              <w:rPr>
                <w:rStyle w:val="TDContents"/>
              </w:rPr>
            </w:pPr>
            <w:r>
              <w:rPr>
                <w:rFonts w:hint="eastAsia"/>
              </w:rPr>
              <w:t>选择想要修改的参培关系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</w:t>
            </w:r>
            <w:r>
              <w:rPr>
                <w:rStyle w:val="TDContents"/>
                <w:rFonts w:hint="eastAsia"/>
              </w:rPr>
              <w:t>参培关系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B3817" w:rsidRPr="007329BA" w:rsidRDefault="00BB3817" w:rsidP="00D2780E">
            <w:pPr>
              <w:rPr>
                <w:rStyle w:val="TDContents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</w:rPr>
              <w:t>参培关系</w:t>
            </w:r>
            <w:r>
              <w:rPr>
                <w:rFonts w:hint="eastAsia"/>
              </w:rPr>
              <w:t>修改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</w:t>
            </w:r>
            <w:r>
              <w:rPr>
                <w:rStyle w:val="TDContents"/>
                <w:rFonts w:hint="eastAsia"/>
              </w:rPr>
              <w:t>参培关系</w:t>
            </w:r>
            <w:r>
              <w:rPr>
                <w:rStyle w:val="TDContents"/>
                <w:rFonts w:hint="eastAsia"/>
              </w:rPr>
              <w:t>修改页面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输入修改</w:t>
            </w:r>
            <w:r>
              <w:rPr>
                <w:rFonts w:hint="eastAsia"/>
              </w:rPr>
              <w:t>参培关系</w:t>
            </w:r>
            <w:r>
              <w:rPr>
                <w:rFonts w:hint="eastAsia"/>
              </w:rPr>
              <w:t>的信息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点击保存修改</w:t>
            </w:r>
            <w:r>
              <w:rPr>
                <w:rFonts w:hint="eastAsia"/>
              </w:rPr>
              <w:t>参培关系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保存参培关系</w:t>
            </w:r>
            <w:r>
              <w:rPr>
                <w:rStyle w:val="TDContents"/>
                <w:rFonts w:hint="eastAsia"/>
              </w:rPr>
              <w:t>，跳转回培训计划管理页面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显示所有参培关系</w:t>
            </w:r>
            <w:r>
              <w:rPr>
                <w:rFonts w:hint="eastAsia"/>
              </w:rPr>
              <w:t>信息表</w:t>
            </w:r>
          </w:p>
        </w:tc>
        <w:tc>
          <w:tcPr>
            <w:tcW w:w="3542" w:type="dxa"/>
          </w:tcPr>
          <w:p w:rsidR="00BB3817" w:rsidRPr="001337CA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B3817" w:rsidRPr="00BB3817" w:rsidRDefault="00BB3817" w:rsidP="00BB3817"/>
    <w:p w:rsidR="00BB649D" w:rsidRDefault="00BB649D" w:rsidP="00BB649D">
      <w:pPr>
        <w:pStyle w:val="4"/>
      </w:pPr>
      <w:r>
        <w:rPr>
          <w:rFonts w:hint="eastAsia"/>
        </w:rPr>
        <w:t>参培关系查询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B649D" w:rsidTr="00BB6A20">
        <w:tc>
          <w:tcPr>
            <w:tcW w:w="1771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B649D" w:rsidRPr="007329BA" w:rsidRDefault="00BB649D" w:rsidP="00BB3817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选择想要查询的参培关系的</w:t>
            </w:r>
            <w:r w:rsidR="00BB3817">
              <w:rPr>
                <w:rFonts w:hint="eastAsia"/>
              </w:rPr>
              <w:t>输入项（员工名，计划名）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</w:t>
            </w:r>
            <w:r w:rsidR="00BB3817">
              <w:rPr>
                <w:rStyle w:val="TDContents"/>
                <w:rFonts w:hint="eastAsia"/>
              </w:rPr>
              <w:t>选择的</w:t>
            </w:r>
            <w:r>
              <w:rPr>
                <w:rStyle w:val="TDContents"/>
                <w:rFonts w:hint="eastAsia"/>
              </w:rPr>
              <w:t>数据项</w:t>
            </w:r>
          </w:p>
        </w:tc>
      </w:tr>
      <w:tr w:rsidR="00F03C34" w:rsidTr="00BB6A20">
        <w:tc>
          <w:tcPr>
            <w:tcW w:w="1771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F03C34" w:rsidRDefault="00BB3817" w:rsidP="00BB6A20">
            <w:r>
              <w:rPr>
                <w:rFonts w:hint="eastAsia"/>
              </w:rPr>
              <w:t>输入参培关系中的输入项</w:t>
            </w:r>
          </w:p>
        </w:tc>
        <w:tc>
          <w:tcPr>
            <w:tcW w:w="3542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正确显示</w:t>
            </w:r>
            <w:r w:rsidR="00BB3817">
              <w:rPr>
                <w:rStyle w:val="TDContents"/>
                <w:rFonts w:hint="eastAsia"/>
              </w:rPr>
              <w:t>输入项</w:t>
            </w:r>
          </w:p>
        </w:tc>
      </w:tr>
      <w:tr w:rsidR="00BB649D" w:rsidTr="00BB6A20">
        <w:tc>
          <w:tcPr>
            <w:tcW w:w="1771" w:type="dxa"/>
          </w:tcPr>
          <w:p w:rsidR="00BB649D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3</w:t>
            </w:r>
          </w:p>
        </w:tc>
        <w:tc>
          <w:tcPr>
            <w:tcW w:w="3542" w:type="dxa"/>
          </w:tcPr>
          <w:p w:rsidR="00BB649D" w:rsidRDefault="00BB649D" w:rsidP="00BB6A20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系统在后台查询参培关系数据，读取数据并刷新页面</w:t>
            </w:r>
          </w:p>
        </w:tc>
      </w:tr>
      <w:tr w:rsidR="00BB649D" w:rsidTr="00BB6A20">
        <w:tc>
          <w:tcPr>
            <w:tcW w:w="1771" w:type="dxa"/>
          </w:tcPr>
          <w:p w:rsidR="00BB649D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4</w:t>
            </w:r>
          </w:p>
        </w:tc>
        <w:tc>
          <w:tcPr>
            <w:tcW w:w="3542" w:type="dxa"/>
          </w:tcPr>
          <w:p w:rsidR="00BB649D" w:rsidRDefault="00BB3817" w:rsidP="00BB6A20">
            <w:r>
              <w:rPr>
                <w:rFonts w:hint="eastAsia"/>
              </w:rPr>
              <w:t>显示查询出的相符参培关系</w:t>
            </w:r>
            <w:r w:rsidR="00BB649D">
              <w:rPr>
                <w:rFonts w:hint="eastAsia"/>
              </w:rPr>
              <w:t>信息表</w:t>
            </w:r>
          </w:p>
        </w:tc>
        <w:tc>
          <w:tcPr>
            <w:tcW w:w="3542" w:type="dxa"/>
          </w:tcPr>
          <w:p w:rsidR="00BB649D" w:rsidRPr="001337CA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B649D" w:rsidRPr="007A3DA7" w:rsidRDefault="00BB649D" w:rsidP="00BB649D"/>
    <w:p w:rsidR="00BB649D" w:rsidRDefault="00BB3817" w:rsidP="00BB3817">
      <w:pPr>
        <w:pStyle w:val="4"/>
        <w:rPr>
          <w:rFonts w:hint="eastAsia"/>
        </w:rPr>
      </w:pPr>
      <w:r>
        <w:rPr>
          <w:rFonts w:hint="eastAsia"/>
        </w:rPr>
        <w:t>参培关系查看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B3817" w:rsidTr="00D2780E">
        <w:tc>
          <w:tcPr>
            <w:tcW w:w="1771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B3817" w:rsidRDefault="00BB3817" w:rsidP="00D2780E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1</w:t>
            </w:r>
          </w:p>
        </w:tc>
        <w:tc>
          <w:tcPr>
            <w:tcW w:w="3542" w:type="dxa"/>
          </w:tcPr>
          <w:p w:rsidR="00BB3817" w:rsidRPr="007329BA" w:rsidRDefault="00BB3817" w:rsidP="00D2780E">
            <w:pPr>
              <w:rPr>
                <w:rStyle w:val="TDContents"/>
              </w:rPr>
            </w:pPr>
            <w:r>
              <w:rPr>
                <w:rFonts w:hint="eastAsia"/>
              </w:rPr>
              <w:t>选择想要查看的</w:t>
            </w:r>
            <w:r>
              <w:rPr>
                <w:rFonts w:hint="eastAsia"/>
              </w:rPr>
              <w:t>参培关系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</w:t>
            </w:r>
            <w:r>
              <w:rPr>
                <w:rStyle w:val="TDContents"/>
                <w:rFonts w:hint="eastAsia"/>
              </w:rPr>
              <w:t>参培关系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点击查看按钮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开始查看流程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参培关系</w:t>
            </w:r>
            <w:r>
              <w:rPr>
                <w:rFonts w:hint="eastAsia"/>
              </w:rPr>
              <w:t>的详细信息</w:t>
            </w:r>
          </w:p>
        </w:tc>
        <w:tc>
          <w:tcPr>
            <w:tcW w:w="3542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</w:t>
            </w:r>
            <w:r>
              <w:rPr>
                <w:rStyle w:val="TDContents"/>
                <w:rFonts w:hint="eastAsia"/>
              </w:rPr>
              <w:t>参培关系</w:t>
            </w:r>
            <w:r>
              <w:rPr>
                <w:rStyle w:val="TDContents"/>
                <w:rFonts w:hint="eastAsia"/>
              </w:rPr>
              <w:t>数据，读取数据并刷新页面</w:t>
            </w:r>
          </w:p>
        </w:tc>
      </w:tr>
      <w:tr w:rsidR="00BB3817" w:rsidTr="00D2780E">
        <w:tc>
          <w:tcPr>
            <w:tcW w:w="1771" w:type="dxa"/>
          </w:tcPr>
          <w:p w:rsidR="00BB3817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BB3817" w:rsidRDefault="00BB3817" w:rsidP="00D2780E">
            <w:r>
              <w:rPr>
                <w:rFonts w:hint="eastAsia"/>
              </w:rPr>
              <w:t>点击返回，回到管理首页</w:t>
            </w:r>
          </w:p>
        </w:tc>
        <w:tc>
          <w:tcPr>
            <w:tcW w:w="3542" w:type="dxa"/>
          </w:tcPr>
          <w:p w:rsidR="00BB3817" w:rsidRPr="001337CA" w:rsidRDefault="00BB3817" w:rsidP="00D2780E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BB3817" w:rsidRPr="00BB3817" w:rsidRDefault="00BB3817" w:rsidP="00BB3817"/>
    <w:p w:rsidR="00BB649D" w:rsidRDefault="00BB649D" w:rsidP="00BB649D">
      <w:pPr>
        <w:pStyle w:val="4"/>
      </w:pPr>
      <w:r>
        <w:rPr>
          <w:rFonts w:hint="eastAsia"/>
        </w:rPr>
        <w:t>参培关系删除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B649D" w:rsidTr="00BB6A20">
        <w:tc>
          <w:tcPr>
            <w:tcW w:w="1771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B649D" w:rsidRDefault="00BB649D" w:rsidP="00BB6A20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B649D" w:rsidTr="00BB6A20">
        <w:tc>
          <w:tcPr>
            <w:tcW w:w="1771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B649D" w:rsidRPr="007329BA" w:rsidRDefault="00BB649D" w:rsidP="00BB3817">
            <w:pPr>
              <w:rPr>
                <w:rStyle w:val="TDContents"/>
              </w:rPr>
            </w:pPr>
            <w:r>
              <w:rPr>
                <w:rFonts w:hint="eastAsia"/>
              </w:rPr>
              <w:t>选择想要删除的</w:t>
            </w:r>
            <w:r w:rsidR="00F03C34">
              <w:rPr>
                <w:rFonts w:hint="eastAsia"/>
              </w:rPr>
              <w:t>参培关系</w:t>
            </w:r>
          </w:p>
        </w:tc>
        <w:tc>
          <w:tcPr>
            <w:tcW w:w="3542" w:type="dxa"/>
          </w:tcPr>
          <w:p w:rsidR="00BB649D" w:rsidRDefault="00BB649D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</w:t>
            </w:r>
            <w:r w:rsidR="00BB3817">
              <w:rPr>
                <w:rStyle w:val="TDContents"/>
                <w:rFonts w:hint="eastAsia"/>
              </w:rPr>
              <w:t>参培关系</w:t>
            </w:r>
          </w:p>
        </w:tc>
      </w:tr>
      <w:tr w:rsidR="00F03C34" w:rsidTr="00BB6A20">
        <w:tc>
          <w:tcPr>
            <w:tcW w:w="1771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2</w:t>
            </w:r>
          </w:p>
        </w:tc>
        <w:tc>
          <w:tcPr>
            <w:tcW w:w="3542" w:type="dxa"/>
          </w:tcPr>
          <w:p w:rsidR="00F03C34" w:rsidRDefault="00F03C34" w:rsidP="00BB6A20">
            <w:r>
              <w:rPr>
                <w:rFonts w:hint="eastAsia"/>
              </w:rPr>
              <w:t>点击删除按钮</w:t>
            </w:r>
          </w:p>
        </w:tc>
        <w:tc>
          <w:tcPr>
            <w:tcW w:w="3542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开始删除流程</w:t>
            </w:r>
          </w:p>
        </w:tc>
      </w:tr>
      <w:tr w:rsidR="00F03C34" w:rsidTr="00BB6A20">
        <w:tc>
          <w:tcPr>
            <w:tcW w:w="1771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3</w:t>
            </w:r>
          </w:p>
        </w:tc>
        <w:tc>
          <w:tcPr>
            <w:tcW w:w="3542" w:type="dxa"/>
          </w:tcPr>
          <w:p w:rsidR="00F03C34" w:rsidRDefault="00F03C34" w:rsidP="00BB6A20">
            <w:r>
              <w:rPr>
                <w:rFonts w:hint="eastAsia"/>
              </w:rPr>
              <w:t>显示是否删除的确认</w:t>
            </w:r>
          </w:p>
        </w:tc>
        <w:tc>
          <w:tcPr>
            <w:tcW w:w="3542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启动确认删除的函数显示确认</w:t>
            </w:r>
          </w:p>
        </w:tc>
      </w:tr>
      <w:tr w:rsidR="00F03C34" w:rsidTr="00BB6A20">
        <w:tc>
          <w:tcPr>
            <w:tcW w:w="1771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4</w:t>
            </w:r>
          </w:p>
        </w:tc>
        <w:tc>
          <w:tcPr>
            <w:tcW w:w="3542" w:type="dxa"/>
          </w:tcPr>
          <w:p w:rsidR="00F03C34" w:rsidRDefault="00F03C34" w:rsidP="00BB6A20">
            <w:r>
              <w:rPr>
                <w:rFonts w:hint="eastAsia"/>
              </w:rPr>
              <w:t>确认删除</w:t>
            </w:r>
          </w:p>
        </w:tc>
        <w:tc>
          <w:tcPr>
            <w:tcW w:w="3542" w:type="dxa"/>
          </w:tcPr>
          <w:p w:rsidR="00F03C34" w:rsidRPr="001337CA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系统在数据库中删除记录</w:t>
            </w:r>
          </w:p>
        </w:tc>
      </w:tr>
      <w:tr w:rsidR="00F03C34" w:rsidTr="00BB6A20">
        <w:tc>
          <w:tcPr>
            <w:tcW w:w="1771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BB3817">
              <w:rPr>
                <w:rStyle w:val="TDContents"/>
                <w:rFonts w:hint="eastAsia"/>
              </w:rPr>
              <w:t>5</w:t>
            </w:r>
          </w:p>
        </w:tc>
        <w:tc>
          <w:tcPr>
            <w:tcW w:w="3542" w:type="dxa"/>
          </w:tcPr>
          <w:p w:rsidR="00F03C34" w:rsidRDefault="00B1350F" w:rsidP="00BB3817">
            <w:r>
              <w:rPr>
                <w:rFonts w:hint="eastAsia"/>
              </w:rPr>
              <w:t>返回</w:t>
            </w:r>
            <w:r w:rsidR="00F03C34">
              <w:rPr>
                <w:rFonts w:hint="eastAsia"/>
              </w:rPr>
              <w:t>显示所有</w:t>
            </w:r>
            <w:r>
              <w:rPr>
                <w:rFonts w:hint="eastAsia"/>
              </w:rPr>
              <w:t>参培关系</w:t>
            </w:r>
          </w:p>
        </w:tc>
        <w:tc>
          <w:tcPr>
            <w:tcW w:w="3542" w:type="dxa"/>
          </w:tcPr>
          <w:p w:rsidR="00F03C34" w:rsidRDefault="00F03C34" w:rsidP="00BB6A2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系统重新读取数据库中的</w:t>
            </w:r>
            <w:r w:rsidR="00B1350F">
              <w:rPr>
                <w:rStyle w:val="TDContents"/>
                <w:rFonts w:hint="eastAsia"/>
              </w:rPr>
              <w:t>参培关系</w:t>
            </w:r>
            <w:r>
              <w:rPr>
                <w:rStyle w:val="TDContents"/>
                <w:rFonts w:hint="eastAsia"/>
              </w:rPr>
              <w:t>并显示</w:t>
            </w:r>
          </w:p>
        </w:tc>
      </w:tr>
    </w:tbl>
    <w:p w:rsidR="00BB649D" w:rsidRDefault="00BB649D" w:rsidP="00BB649D"/>
    <w:p w:rsidR="00ED539E" w:rsidRPr="00BB649D" w:rsidRDefault="00ED539E" w:rsidP="00ED539E"/>
    <w:p w:rsidR="00ED539E" w:rsidRDefault="00ED539E" w:rsidP="00ED539E">
      <w:pPr>
        <w:pStyle w:val="3"/>
      </w:pPr>
      <w:r>
        <w:rPr>
          <w:rFonts w:hint="eastAsia"/>
        </w:rPr>
        <w:t>培训费用管理</w:t>
      </w:r>
    </w:p>
    <w:p w:rsidR="00ED539E" w:rsidRDefault="00ED539E" w:rsidP="00ED539E">
      <w:pPr>
        <w:pStyle w:val="4"/>
      </w:pPr>
      <w:r>
        <w:rPr>
          <w:rFonts w:hint="eastAsia"/>
        </w:rPr>
        <w:t>培训费用增加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ED539E" w:rsidTr="00245822">
        <w:tc>
          <w:tcPr>
            <w:tcW w:w="1771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点击培训费用增加按钮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显示培训费用新增页面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输入新增培训费用的信息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点击保存新增培训费用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保存培训费用数据，跳转回培训费用管理页面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显示所有培训费用信息表</w:t>
            </w:r>
          </w:p>
        </w:tc>
        <w:tc>
          <w:tcPr>
            <w:tcW w:w="3542" w:type="dxa"/>
          </w:tcPr>
          <w:p w:rsidR="00ED539E" w:rsidRPr="001337CA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ED539E" w:rsidRPr="005E6063" w:rsidRDefault="00ED539E" w:rsidP="00ED539E"/>
    <w:p w:rsidR="00ED539E" w:rsidRDefault="00ED539E" w:rsidP="00ED539E">
      <w:pPr>
        <w:pStyle w:val="4"/>
      </w:pPr>
      <w:r>
        <w:rPr>
          <w:rFonts w:hint="eastAsia"/>
        </w:rPr>
        <w:t>培训费用修改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ED539E" w:rsidTr="00245822">
        <w:tc>
          <w:tcPr>
            <w:tcW w:w="1771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选择想要修改的培训费用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选中具体的培训费用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点击培训费用修改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显示培训费用修改页面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输入修改培训费用的信息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点击保存修改培训费用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保存培训费用数据，跳转回培训费用管理页面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显示所有培训费用信息表</w:t>
            </w:r>
          </w:p>
        </w:tc>
        <w:tc>
          <w:tcPr>
            <w:tcW w:w="3542" w:type="dxa"/>
          </w:tcPr>
          <w:p w:rsidR="00ED539E" w:rsidRPr="001337CA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ED539E" w:rsidRPr="007A3DA7" w:rsidRDefault="00ED539E" w:rsidP="00ED539E"/>
    <w:p w:rsidR="00ED539E" w:rsidRDefault="00ED539E" w:rsidP="00ED539E">
      <w:pPr>
        <w:pStyle w:val="4"/>
      </w:pPr>
      <w:r>
        <w:rPr>
          <w:rFonts w:hint="eastAsia"/>
        </w:rPr>
        <w:lastRenderedPageBreak/>
        <w:t>培训费用查询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ED539E" w:rsidTr="00245822">
        <w:tc>
          <w:tcPr>
            <w:tcW w:w="1771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选择想要查询的数据项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显示数据项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输入想要查询的培训费用信息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显示输入的信息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系统在后台查询培训费用数据，读取数据并刷新页面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显示查询出的相符培训费用信息表</w:t>
            </w:r>
          </w:p>
        </w:tc>
        <w:tc>
          <w:tcPr>
            <w:tcW w:w="3542" w:type="dxa"/>
          </w:tcPr>
          <w:p w:rsidR="00ED539E" w:rsidRPr="001337CA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ED539E" w:rsidRPr="007A3DA7" w:rsidRDefault="00ED539E" w:rsidP="00ED539E"/>
    <w:p w:rsidR="00ED539E" w:rsidRDefault="00ED539E" w:rsidP="00ED539E">
      <w:pPr>
        <w:pStyle w:val="4"/>
      </w:pPr>
      <w:r>
        <w:rPr>
          <w:rFonts w:hint="eastAsia"/>
        </w:rPr>
        <w:t>培训费用查看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ED539E" w:rsidTr="00245822">
        <w:tc>
          <w:tcPr>
            <w:tcW w:w="1771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选择想要查看的培训费用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选中具体的培训费用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点击查看按钮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开始查看流程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显示培训费用的详细信息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系统在后台查询培训费用数据，读取数据并刷新页面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点击返回，回到管理首页</w:t>
            </w:r>
          </w:p>
        </w:tc>
        <w:tc>
          <w:tcPr>
            <w:tcW w:w="3542" w:type="dxa"/>
          </w:tcPr>
          <w:p w:rsidR="00ED539E" w:rsidRPr="001337CA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ED539E" w:rsidRPr="00A300BE" w:rsidRDefault="00ED539E" w:rsidP="00ED539E"/>
    <w:p w:rsidR="00ED539E" w:rsidRDefault="00ED539E" w:rsidP="00ED539E">
      <w:pPr>
        <w:pStyle w:val="4"/>
      </w:pPr>
      <w:r>
        <w:rPr>
          <w:rFonts w:hint="eastAsia"/>
        </w:rPr>
        <w:t>培训费用删除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ED539E" w:rsidTr="00245822">
        <w:tc>
          <w:tcPr>
            <w:tcW w:w="1771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ED539E" w:rsidRDefault="00ED539E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ED539E" w:rsidRPr="007329BA" w:rsidRDefault="00ED539E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选择想要删除的培训费用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选中具体的培训费用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点击删除按钮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开始删除流程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显示是否删除的确认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启动确认删除的函数显示确认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确认删除</w:t>
            </w:r>
          </w:p>
        </w:tc>
        <w:tc>
          <w:tcPr>
            <w:tcW w:w="3542" w:type="dxa"/>
          </w:tcPr>
          <w:p w:rsidR="00ED539E" w:rsidRPr="001337CA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系统在数据库中删除记录</w:t>
            </w:r>
          </w:p>
        </w:tc>
      </w:tr>
      <w:tr w:rsidR="00ED539E" w:rsidTr="00245822">
        <w:tc>
          <w:tcPr>
            <w:tcW w:w="1771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ED539E" w:rsidRDefault="00ED539E" w:rsidP="00245822">
            <w:r>
              <w:rPr>
                <w:rFonts w:hint="eastAsia"/>
              </w:rPr>
              <w:t>返回首页显示所有培训费用</w:t>
            </w:r>
          </w:p>
        </w:tc>
        <w:tc>
          <w:tcPr>
            <w:tcW w:w="3542" w:type="dxa"/>
          </w:tcPr>
          <w:p w:rsidR="00ED539E" w:rsidRDefault="00ED539E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系统重新读取数据库中的培训费用并显示</w:t>
            </w:r>
          </w:p>
        </w:tc>
      </w:tr>
    </w:tbl>
    <w:p w:rsidR="00ED539E" w:rsidRDefault="00ED539E" w:rsidP="00ED539E"/>
    <w:p w:rsidR="00ED539E" w:rsidRPr="00ED539E" w:rsidRDefault="00ED539E" w:rsidP="00ED539E"/>
    <w:p w:rsidR="00ED539E" w:rsidRDefault="00ED539E" w:rsidP="00ED539E">
      <w:pPr>
        <w:pStyle w:val="3"/>
      </w:pPr>
      <w:r>
        <w:rPr>
          <w:rFonts w:hint="eastAsia"/>
        </w:rPr>
        <w:t>培训结果管理</w:t>
      </w:r>
    </w:p>
    <w:p w:rsidR="00CF6873" w:rsidRDefault="00CF6873" w:rsidP="00CF6873">
      <w:pPr>
        <w:pStyle w:val="4"/>
      </w:pPr>
      <w:r>
        <w:rPr>
          <w:rFonts w:hint="eastAsia"/>
        </w:rPr>
        <w:t>培训结果增加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F6873" w:rsidTr="00245822">
        <w:tc>
          <w:tcPr>
            <w:tcW w:w="1771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点击培训结果增加按钮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显示培训结果新增页面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输入新增培训结果的信息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3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点击保存新增培训结果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保存培训结果数据，跳转回培训结果管理页面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显示所有培训结果信息表</w:t>
            </w:r>
          </w:p>
        </w:tc>
        <w:tc>
          <w:tcPr>
            <w:tcW w:w="3542" w:type="dxa"/>
          </w:tcPr>
          <w:p w:rsidR="00CF6873" w:rsidRPr="001337CA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CF6873" w:rsidRPr="005E6063" w:rsidRDefault="00CF6873" w:rsidP="00CF6873"/>
    <w:p w:rsidR="00CF6873" w:rsidRDefault="00CF6873" w:rsidP="00CF6873">
      <w:pPr>
        <w:pStyle w:val="4"/>
      </w:pPr>
      <w:r>
        <w:rPr>
          <w:rFonts w:hint="eastAsia"/>
        </w:rPr>
        <w:t>培训结果修改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F6873" w:rsidTr="00245822">
        <w:tc>
          <w:tcPr>
            <w:tcW w:w="1771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选择想要修改的培训结果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点击培训结果修改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显示培训结果修改页面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输入修改培训结果的信息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显示格式的正确与否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点击保存修改培训结果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保存培训结果数据，跳转回培训结果管理页面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显示所有培训结果信息表</w:t>
            </w:r>
          </w:p>
        </w:tc>
        <w:tc>
          <w:tcPr>
            <w:tcW w:w="3542" w:type="dxa"/>
          </w:tcPr>
          <w:p w:rsidR="00CF6873" w:rsidRPr="001337CA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CF6873" w:rsidRPr="007A3DA7" w:rsidRDefault="00CF6873" w:rsidP="00CF6873"/>
    <w:p w:rsidR="00CF6873" w:rsidRDefault="00CF6873" w:rsidP="00CF6873">
      <w:pPr>
        <w:pStyle w:val="4"/>
      </w:pPr>
      <w:r>
        <w:rPr>
          <w:rFonts w:hint="eastAsia"/>
        </w:rPr>
        <w:t>培训结果查询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F6873" w:rsidTr="00245822">
        <w:tc>
          <w:tcPr>
            <w:tcW w:w="1771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选择想要查询的数据项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显示数据项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输入想要查询的培训结果信息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显示输入的信息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系统在后台查询培训结果数据，读取数据并刷新页面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显示查询出的相符培训结果信息表</w:t>
            </w:r>
          </w:p>
        </w:tc>
        <w:tc>
          <w:tcPr>
            <w:tcW w:w="3542" w:type="dxa"/>
          </w:tcPr>
          <w:p w:rsidR="00CF6873" w:rsidRPr="001337CA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CF6873" w:rsidRPr="007A3DA7" w:rsidRDefault="00CF6873" w:rsidP="00CF6873"/>
    <w:p w:rsidR="00CF6873" w:rsidRDefault="00CF6873" w:rsidP="00CF6873">
      <w:pPr>
        <w:pStyle w:val="4"/>
      </w:pPr>
      <w:r>
        <w:rPr>
          <w:rFonts w:hint="eastAsia"/>
        </w:rPr>
        <w:t>培训结果查看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F6873" w:rsidTr="00245822">
        <w:tc>
          <w:tcPr>
            <w:tcW w:w="1771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选择想要查看的培训结果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点击查看按钮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开始查看流程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显示培训结果的详细信息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系统在后台查询培训结果数据，读取数据并刷新页面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点击返回，回到管理首页</w:t>
            </w:r>
          </w:p>
        </w:tc>
        <w:tc>
          <w:tcPr>
            <w:tcW w:w="3542" w:type="dxa"/>
          </w:tcPr>
          <w:p w:rsidR="00CF6873" w:rsidRPr="001337CA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CF6873" w:rsidRPr="00A300BE" w:rsidRDefault="00CF6873" w:rsidP="00CF6873"/>
    <w:p w:rsidR="00CF6873" w:rsidRDefault="00CF6873" w:rsidP="00CF6873">
      <w:pPr>
        <w:pStyle w:val="4"/>
      </w:pPr>
      <w:r>
        <w:rPr>
          <w:rFonts w:hint="eastAsia"/>
        </w:rPr>
        <w:t>培训结果删除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CF6873" w:rsidTr="00245822">
        <w:tc>
          <w:tcPr>
            <w:tcW w:w="1771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CF6873" w:rsidRDefault="00CF6873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CF6873" w:rsidRPr="007329BA" w:rsidRDefault="00CF6873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选择想要删除的培训结果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选中具体的培训结果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点击删除按钮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开始删除流程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3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显示是否删除的确认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启动确认删除的函数显示确认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确认删除</w:t>
            </w:r>
          </w:p>
        </w:tc>
        <w:tc>
          <w:tcPr>
            <w:tcW w:w="3542" w:type="dxa"/>
          </w:tcPr>
          <w:p w:rsidR="00CF6873" w:rsidRPr="001337CA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系统在数据库中删除记录</w:t>
            </w:r>
          </w:p>
        </w:tc>
      </w:tr>
      <w:tr w:rsidR="00CF6873" w:rsidTr="00245822">
        <w:tc>
          <w:tcPr>
            <w:tcW w:w="1771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5</w:t>
            </w:r>
          </w:p>
        </w:tc>
        <w:tc>
          <w:tcPr>
            <w:tcW w:w="3542" w:type="dxa"/>
          </w:tcPr>
          <w:p w:rsidR="00CF6873" w:rsidRDefault="00CF6873" w:rsidP="00245822">
            <w:r>
              <w:rPr>
                <w:rFonts w:hint="eastAsia"/>
              </w:rPr>
              <w:t>返回首页显示所有培训结果</w:t>
            </w:r>
          </w:p>
        </w:tc>
        <w:tc>
          <w:tcPr>
            <w:tcW w:w="3542" w:type="dxa"/>
          </w:tcPr>
          <w:p w:rsidR="00CF6873" w:rsidRDefault="00CF6873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系统重新读取数据库中的培训结果并显示</w:t>
            </w:r>
          </w:p>
        </w:tc>
      </w:tr>
    </w:tbl>
    <w:p w:rsidR="00ED539E" w:rsidRPr="00CF6873" w:rsidRDefault="00ED539E" w:rsidP="00ED539E"/>
    <w:p w:rsidR="00ED539E" w:rsidRDefault="00ED539E" w:rsidP="00ED539E">
      <w:pPr>
        <w:pStyle w:val="3"/>
      </w:pPr>
      <w:r>
        <w:rPr>
          <w:rFonts w:hint="eastAsia"/>
        </w:rPr>
        <w:t>培训统计</w:t>
      </w:r>
    </w:p>
    <w:p w:rsidR="00CF6873" w:rsidRDefault="00CF6873" w:rsidP="00CF6873">
      <w:pPr>
        <w:pStyle w:val="4"/>
      </w:pPr>
      <w:r>
        <w:rPr>
          <w:rFonts w:hint="eastAsia"/>
        </w:rPr>
        <w:t>统计查询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245822" w:rsidTr="00245822">
        <w:tc>
          <w:tcPr>
            <w:tcW w:w="1771" w:type="dxa"/>
          </w:tcPr>
          <w:p w:rsidR="00245822" w:rsidRDefault="00245822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245822" w:rsidRDefault="00245822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245822" w:rsidRDefault="00245822" w:rsidP="00245822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245822" w:rsidTr="00245822">
        <w:tc>
          <w:tcPr>
            <w:tcW w:w="1771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245822" w:rsidRPr="007329BA" w:rsidRDefault="00245822" w:rsidP="00245822">
            <w:pPr>
              <w:rPr>
                <w:rStyle w:val="TDContents"/>
              </w:rPr>
            </w:pPr>
            <w:r>
              <w:rPr>
                <w:rFonts w:hint="eastAsia"/>
              </w:rPr>
              <w:t>选择想要查询的数据项</w:t>
            </w:r>
          </w:p>
        </w:tc>
        <w:tc>
          <w:tcPr>
            <w:tcW w:w="3542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显示数据项</w:t>
            </w:r>
          </w:p>
        </w:tc>
      </w:tr>
      <w:tr w:rsidR="00245822" w:rsidTr="00245822">
        <w:tc>
          <w:tcPr>
            <w:tcW w:w="1771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245822" w:rsidRDefault="00245822" w:rsidP="00245822">
            <w:r>
              <w:rPr>
                <w:rFonts w:hint="eastAsia"/>
              </w:rPr>
              <w:t>输入想要查询的培训统计信息</w:t>
            </w:r>
          </w:p>
        </w:tc>
        <w:tc>
          <w:tcPr>
            <w:tcW w:w="3542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显示输入的信息</w:t>
            </w:r>
          </w:p>
        </w:tc>
      </w:tr>
      <w:tr w:rsidR="00245822" w:rsidTr="00245822">
        <w:tc>
          <w:tcPr>
            <w:tcW w:w="1771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245822" w:rsidRDefault="00245822" w:rsidP="00245822">
            <w:r>
              <w:rPr>
                <w:rFonts w:hint="eastAsia"/>
              </w:rPr>
              <w:t>点击查询</w:t>
            </w:r>
          </w:p>
        </w:tc>
        <w:tc>
          <w:tcPr>
            <w:tcW w:w="3542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系统在后台查询培训结果数据，读取数据并刷新页面</w:t>
            </w:r>
          </w:p>
        </w:tc>
      </w:tr>
      <w:tr w:rsidR="00245822" w:rsidTr="00245822">
        <w:tc>
          <w:tcPr>
            <w:tcW w:w="1771" w:type="dxa"/>
          </w:tcPr>
          <w:p w:rsidR="00245822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4</w:t>
            </w:r>
          </w:p>
        </w:tc>
        <w:tc>
          <w:tcPr>
            <w:tcW w:w="3542" w:type="dxa"/>
          </w:tcPr>
          <w:p w:rsidR="00245822" w:rsidRDefault="00245822" w:rsidP="00245822">
            <w:r>
              <w:rPr>
                <w:rFonts w:hint="eastAsia"/>
              </w:rPr>
              <w:t>显示查询出的相符培训统计信息表</w:t>
            </w:r>
          </w:p>
        </w:tc>
        <w:tc>
          <w:tcPr>
            <w:tcW w:w="3542" w:type="dxa"/>
          </w:tcPr>
          <w:p w:rsidR="00245822" w:rsidRPr="001337CA" w:rsidRDefault="00245822" w:rsidP="00245822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成功完成功能</w:t>
            </w:r>
          </w:p>
        </w:tc>
      </w:tr>
    </w:tbl>
    <w:p w:rsidR="00CF6873" w:rsidRPr="00CF6873" w:rsidRDefault="00CF6873" w:rsidP="00CF6873"/>
    <w:sectPr w:rsidR="00CF6873" w:rsidRPr="00CF6873" w:rsidSect="00913602">
      <w:footerReference w:type="default" r:id="rId11"/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6BC7" w:rsidRDefault="00686BC7">
      <w:r>
        <w:separator/>
      </w:r>
    </w:p>
  </w:endnote>
  <w:endnote w:type="continuationSeparator" w:id="0">
    <w:p w:rsidR="00686BC7" w:rsidRDefault="00686B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822" w:rsidRDefault="00800457">
    <w:pPr>
      <w:pStyle w:val="af"/>
      <w:framePr w:h="0" w:wrap="around" w:vAnchor="text" w:hAnchor="margin" w:xAlign="center" w:y="1"/>
      <w:ind w:firstLine="482"/>
      <w:rPr>
        <w:rStyle w:val="a8"/>
      </w:rPr>
    </w:pPr>
    <w:r>
      <w:fldChar w:fldCharType="begin"/>
    </w:r>
    <w:r w:rsidR="00245822">
      <w:rPr>
        <w:rStyle w:val="a8"/>
      </w:rPr>
      <w:instrText xml:space="preserve">PAGE  </w:instrText>
    </w:r>
    <w:r>
      <w:fldChar w:fldCharType="separate"/>
    </w:r>
    <w:r w:rsidR="00245822">
      <w:rPr>
        <w:rStyle w:val="a8"/>
      </w:rPr>
      <w:t>1</w:t>
    </w:r>
    <w:r>
      <w:fldChar w:fldCharType="end"/>
    </w:r>
  </w:p>
  <w:p w:rsidR="00245822" w:rsidRDefault="00245822">
    <w:pPr>
      <w:pStyle w:val="af"/>
      <w:ind w:firstLine="482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822" w:rsidRDefault="00245822">
    <w:pPr>
      <w:pStyle w:val="af"/>
      <w:ind w:firstLine="482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822" w:rsidRDefault="00245822">
    <w:pPr>
      <w:pStyle w:val="af"/>
      <w:ind w:firstLine="482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822" w:rsidRDefault="00800457" w:rsidP="00891E8B">
    <w:pPr>
      <w:pStyle w:val="af"/>
      <w:ind w:firstLine="482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8" o:spid="_x0000_s2049" type="#_x0000_t202" style="position:absolute;left:0;text-align:left;margin-left:0;margin-top:0;width:28.05pt;height:10.35pt;z-index:251657728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" filled="f" stroked="f">
          <v:textbox style="mso-fit-shape-to-text:t" inset="0,0,0,0">
            <w:txbxContent>
              <w:p w:rsidR="00245822" w:rsidRDefault="00800457">
                <w:pPr>
                  <w:snapToGrid w:val="0"/>
                  <w:ind w:firstLine="36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245822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BB3817">
                  <w:rPr>
                    <w:noProof/>
                    <w:sz w:val="18"/>
                  </w:rPr>
                  <w:t>5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6BC7" w:rsidRDefault="00686BC7">
      <w:r>
        <w:separator/>
      </w:r>
    </w:p>
  </w:footnote>
  <w:footnote w:type="continuationSeparator" w:id="0">
    <w:p w:rsidR="00686BC7" w:rsidRDefault="00686B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0000000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57"/>
        </w:tabs>
        <w:ind w:left="1857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</w:compat>
  <w:rsids>
    <w:rsidRoot w:val="00172A27"/>
    <w:rsid w:val="0000214E"/>
    <w:rsid w:val="00007581"/>
    <w:rsid w:val="0002223E"/>
    <w:rsid w:val="00024FE1"/>
    <w:rsid w:val="00030137"/>
    <w:rsid w:val="000328BD"/>
    <w:rsid w:val="00035B52"/>
    <w:rsid w:val="00035F3A"/>
    <w:rsid w:val="00036C0D"/>
    <w:rsid w:val="000401B7"/>
    <w:rsid w:val="00043F7F"/>
    <w:rsid w:val="00061B51"/>
    <w:rsid w:val="0006264F"/>
    <w:rsid w:val="000671C4"/>
    <w:rsid w:val="00067F0E"/>
    <w:rsid w:val="000712CE"/>
    <w:rsid w:val="0007247D"/>
    <w:rsid w:val="00074A05"/>
    <w:rsid w:val="00080C16"/>
    <w:rsid w:val="00085E31"/>
    <w:rsid w:val="00090BBD"/>
    <w:rsid w:val="0009298F"/>
    <w:rsid w:val="000A13E5"/>
    <w:rsid w:val="000A2847"/>
    <w:rsid w:val="000A4DBB"/>
    <w:rsid w:val="000B026C"/>
    <w:rsid w:val="000B5A22"/>
    <w:rsid w:val="000B616C"/>
    <w:rsid w:val="000C0C03"/>
    <w:rsid w:val="000C59E5"/>
    <w:rsid w:val="000D0610"/>
    <w:rsid w:val="000D15D6"/>
    <w:rsid w:val="000F78AB"/>
    <w:rsid w:val="00100182"/>
    <w:rsid w:val="00100BBD"/>
    <w:rsid w:val="00101BCC"/>
    <w:rsid w:val="00102922"/>
    <w:rsid w:val="00106361"/>
    <w:rsid w:val="00110155"/>
    <w:rsid w:val="0011076C"/>
    <w:rsid w:val="001145E7"/>
    <w:rsid w:val="0011519D"/>
    <w:rsid w:val="001208E9"/>
    <w:rsid w:val="00121613"/>
    <w:rsid w:val="001225E1"/>
    <w:rsid w:val="001337CA"/>
    <w:rsid w:val="00135036"/>
    <w:rsid w:val="00135CDA"/>
    <w:rsid w:val="00140AE8"/>
    <w:rsid w:val="00145B43"/>
    <w:rsid w:val="001464FD"/>
    <w:rsid w:val="00147228"/>
    <w:rsid w:val="00150186"/>
    <w:rsid w:val="00150E7A"/>
    <w:rsid w:val="00157DC2"/>
    <w:rsid w:val="00164D9C"/>
    <w:rsid w:val="00170A34"/>
    <w:rsid w:val="00172A27"/>
    <w:rsid w:val="00177440"/>
    <w:rsid w:val="00182454"/>
    <w:rsid w:val="00184B57"/>
    <w:rsid w:val="00184B84"/>
    <w:rsid w:val="00197370"/>
    <w:rsid w:val="001A0904"/>
    <w:rsid w:val="001B602B"/>
    <w:rsid w:val="001B6CFB"/>
    <w:rsid w:val="001C252A"/>
    <w:rsid w:val="001C66EC"/>
    <w:rsid w:val="001D519F"/>
    <w:rsid w:val="001D5490"/>
    <w:rsid w:val="001D783D"/>
    <w:rsid w:val="001F07E7"/>
    <w:rsid w:val="001F1A0B"/>
    <w:rsid w:val="001F3151"/>
    <w:rsid w:val="001F3ED0"/>
    <w:rsid w:val="00203E18"/>
    <w:rsid w:val="0021627F"/>
    <w:rsid w:val="002201F6"/>
    <w:rsid w:val="002202AC"/>
    <w:rsid w:val="0022398E"/>
    <w:rsid w:val="00224167"/>
    <w:rsid w:val="00226517"/>
    <w:rsid w:val="00226ADF"/>
    <w:rsid w:val="00233B44"/>
    <w:rsid w:val="00236D81"/>
    <w:rsid w:val="00237055"/>
    <w:rsid w:val="002371D4"/>
    <w:rsid w:val="00245822"/>
    <w:rsid w:val="002535DF"/>
    <w:rsid w:val="00257D4F"/>
    <w:rsid w:val="002614D8"/>
    <w:rsid w:val="0026444E"/>
    <w:rsid w:val="00270B1F"/>
    <w:rsid w:val="0027183E"/>
    <w:rsid w:val="002775C3"/>
    <w:rsid w:val="00290696"/>
    <w:rsid w:val="002942CB"/>
    <w:rsid w:val="002A2F76"/>
    <w:rsid w:val="002B07FA"/>
    <w:rsid w:val="002B2CBE"/>
    <w:rsid w:val="002B2F9C"/>
    <w:rsid w:val="002C1276"/>
    <w:rsid w:val="002C2C1B"/>
    <w:rsid w:val="002C5ABB"/>
    <w:rsid w:val="002C7F93"/>
    <w:rsid w:val="002D1912"/>
    <w:rsid w:val="002D25A8"/>
    <w:rsid w:val="002D281A"/>
    <w:rsid w:val="002D5844"/>
    <w:rsid w:val="002E79CB"/>
    <w:rsid w:val="002F20EE"/>
    <w:rsid w:val="002F322A"/>
    <w:rsid w:val="002F43D6"/>
    <w:rsid w:val="00301BA4"/>
    <w:rsid w:val="00304E77"/>
    <w:rsid w:val="00307D74"/>
    <w:rsid w:val="00310A85"/>
    <w:rsid w:val="00311097"/>
    <w:rsid w:val="003116C0"/>
    <w:rsid w:val="00317377"/>
    <w:rsid w:val="00331609"/>
    <w:rsid w:val="0033453B"/>
    <w:rsid w:val="00334716"/>
    <w:rsid w:val="003348A6"/>
    <w:rsid w:val="003349AA"/>
    <w:rsid w:val="00340D9A"/>
    <w:rsid w:val="0034190D"/>
    <w:rsid w:val="0034290F"/>
    <w:rsid w:val="00344A6C"/>
    <w:rsid w:val="00351248"/>
    <w:rsid w:val="00351B7D"/>
    <w:rsid w:val="00352AA5"/>
    <w:rsid w:val="003572A1"/>
    <w:rsid w:val="00372558"/>
    <w:rsid w:val="00372858"/>
    <w:rsid w:val="00372DF4"/>
    <w:rsid w:val="00374665"/>
    <w:rsid w:val="00375556"/>
    <w:rsid w:val="00376D8D"/>
    <w:rsid w:val="0038028A"/>
    <w:rsid w:val="00381920"/>
    <w:rsid w:val="00381CC6"/>
    <w:rsid w:val="0038245F"/>
    <w:rsid w:val="00384957"/>
    <w:rsid w:val="003858A8"/>
    <w:rsid w:val="00385D02"/>
    <w:rsid w:val="00386705"/>
    <w:rsid w:val="00387F7A"/>
    <w:rsid w:val="00391689"/>
    <w:rsid w:val="00396A55"/>
    <w:rsid w:val="003978FF"/>
    <w:rsid w:val="00397D44"/>
    <w:rsid w:val="003A117E"/>
    <w:rsid w:val="003A66E5"/>
    <w:rsid w:val="003A7E9D"/>
    <w:rsid w:val="003B185F"/>
    <w:rsid w:val="003B4BA3"/>
    <w:rsid w:val="003B684D"/>
    <w:rsid w:val="003B69F3"/>
    <w:rsid w:val="003C6A54"/>
    <w:rsid w:val="003C6BBE"/>
    <w:rsid w:val="003C6D82"/>
    <w:rsid w:val="003C7BD7"/>
    <w:rsid w:val="003D2B12"/>
    <w:rsid w:val="003D428C"/>
    <w:rsid w:val="003E3921"/>
    <w:rsid w:val="003E53EC"/>
    <w:rsid w:val="003E7216"/>
    <w:rsid w:val="003F3E73"/>
    <w:rsid w:val="003F716B"/>
    <w:rsid w:val="00401872"/>
    <w:rsid w:val="00404D58"/>
    <w:rsid w:val="00406BBD"/>
    <w:rsid w:val="004071E1"/>
    <w:rsid w:val="00412C2C"/>
    <w:rsid w:val="00413709"/>
    <w:rsid w:val="00416920"/>
    <w:rsid w:val="0042125D"/>
    <w:rsid w:val="00421E59"/>
    <w:rsid w:val="00427424"/>
    <w:rsid w:val="004374D1"/>
    <w:rsid w:val="0044178F"/>
    <w:rsid w:val="00447B32"/>
    <w:rsid w:val="0045023D"/>
    <w:rsid w:val="004554EB"/>
    <w:rsid w:val="00455A76"/>
    <w:rsid w:val="0046191E"/>
    <w:rsid w:val="00471374"/>
    <w:rsid w:val="0048088B"/>
    <w:rsid w:val="00483DB3"/>
    <w:rsid w:val="004862FF"/>
    <w:rsid w:val="0048769E"/>
    <w:rsid w:val="004925EC"/>
    <w:rsid w:val="00493F2B"/>
    <w:rsid w:val="004957A2"/>
    <w:rsid w:val="004A35E9"/>
    <w:rsid w:val="004A3CE0"/>
    <w:rsid w:val="004A4AC3"/>
    <w:rsid w:val="004A70EE"/>
    <w:rsid w:val="004B7ABF"/>
    <w:rsid w:val="004C14CE"/>
    <w:rsid w:val="004C6CAD"/>
    <w:rsid w:val="004C75FA"/>
    <w:rsid w:val="004D1B70"/>
    <w:rsid w:val="004D40F0"/>
    <w:rsid w:val="004D54DB"/>
    <w:rsid w:val="004D6282"/>
    <w:rsid w:val="004E09E2"/>
    <w:rsid w:val="004E18A8"/>
    <w:rsid w:val="004E1B32"/>
    <w:rsid w:val="004E48E2"/>
    <w:rsid w:val="004E7C81"/>
    <w:rsid w:val="004E7FBD"/>
    <w:rsid w:val="004F3750"/>
    <w:rsid w:val="00503B9A"/>
    <w:rsid w:val="00503DB3"/>
    <w:rsid w:val="005068B5"/>
    <w:rsid w:val="00510FB8"/>
    <w:rsid w:val="00512F9D"/>
    <w:rsid w:val="00515F5D"/>
    <w:rsid w:val="00516338"/>
    <w:rsid w:val="00517357"/>
    <w:rsid w:val="00520751"/>
    <w:rsid w:val="00524A6E"/>
    <w:rsid w:val="005265AD"/>
    <w:rsid w:val="005335E7"/>
    <w:rsid w:val="00534B09"/>
    <w:rsid w:val="00534F69"/>
    <w:rsid w:val="005412A9"/>
    <w:rsid w:val="00541AF7"/>
    <w:rsid w:val="005539CC"/>
    <w:rsid w:val="005547AB"/>
    <w:rsid w:val="005567DC"/>
    <w:rsid w:val="00556CD6"/>
    <w:rsid w:val="00560E32"/>
    <w:rsid w:val="0056231E"/>
    <w:rsid w:val="0056390D"/>
    <w:rsid w:val="005649CB"/>
    <w:rsid w:val="00564D3D"/>
    <w:rsid w:val="00574425"/>
    <w:rsid w:val="0057718D"/>
    <w:rsid w:val="00582B6D"/>
    <w:rsid w:val="005968DF"/>
    <w:rsid w:val="00596BD9"/>
    <w:rsid w:val="005A1B7D"/>
    <w:rsid w:val="005A5223"/>
    <w:rsid w:val="005A6C60"/>
    <w:rsid w:val="005B3B37"/>
    <w:rsid w:val="005C6B45"/>
    <w:rsid w:val="005D1139"/>
    <w:rsid w:val="005D16C8"/>
    <w:rsid w:val="005D1964"/>
    <w:rsid w:val="005D1F6F"/>
    <w:rsid w:val="005D34B9"/>
    <w:rsid w:val="005E3BD4"/>
    <w:rsid w:val="005E3EDF"/>
    <w:rsid w:val="005E57D6"/>
    <w:rsid w:val="005E6063"/>
    <w:rsid w:val="00600DC6"/>
    <w:rsid w:val="00603A24"/>
    <w:rsid w:val="0061506F"/>
    <w:rsid w:val="0062003F"/>
    <w:rsid w:val="006278F5"/>
    <w:rsid w:val="00630DCD"/>
    <w:rsid w:val="00636E95"/>
    <w:rsid w:val="00640146"/>
    <w:rsid w:val="00643DDF"/>
    <w:rsid w:val="0064462F"/>
    <w:rsid w:val="00652A81"/>
    <w:rsid w:val="00654DC5"/>
    <w:rsid w:val="00656DCF"/>
    <w:rsid w:val="00667D89"/>
    <w:rsid w:val="00672C93"/>
    <w:rsid w:val="00673A07"/>
    <w:rsid w:val="00681FC9"/>
    <w:rsid w:val="00682DD4"/>
    <w:rsid w:val="00686BC7"/>
    <w:rsid w:val="006902F1"/>
    <w:rsid w:val="006936CA"/>
    <w:rsid w:val="00693821"/>
    <w:rsid w:val="006953BD"/>
    <w:rsid w:val="006A11E6"/>
    <w:rsid w:val="006A2B41"/>
    <w:rsid w:val="006A2FC6"/>
    <w:rsid w:val="006A5135"/>
    <w:rsid w:val="006A56FF"/>
    <w:rsid w:val="006B1B64"/>
    <w:rsid w:val="006C1922"/>
    <w:rsid w:val="006C3928"/>
    <w:rsid w:val="006C696F"/>
    <w:rsid w:val="006D207D"/>
    <w:rsid w:val="006D2F74"/>
    <w:rsid w:val="006D3117"/>
    <w:rsid w:val="006E0688"/>
    <w:rsid w:val="006E1295"/>
    <w:rsid w:val="006E1E16"/>
    <w:rsid w:val="006E24D2"/>
    <w:rsid w:val="006E25FF"/>
    <w:rsid w:val="006E65ED"/>
    <w:rsid w:val="006F2917"/>
    <w:rsid w:val="006F4064"/>
    <w:rsid w:val="006F562A"/>
    <w:rsid w:val="006F6118"/>
    <w:rsid w:val="00700904"/>
    <w:rsid w:val="00715F86"/>
    <w:rsid w:val="007166F7"/>
    <w:rsid w:val="007269B7"/>
    <w:rsid w:val="00730316"/>
    <w:rsid w:val="00731CAF"/>
    <w:rsid w:val="007329BA"/>
    <w:rsid w:val="00732F8C"/>
    <w:rsid w:val="00736292"/>
    <w:rsid w:val="00737D8D"/>
    <w:rsid w:val="007401A0"/>
    <w:rsid w:val="0074156C"/>
    <w:rsid w:val="007433AE"/>
    <w:rsid w:val="00745289"/>
    <w:rsid w:val="00751B1C"/>
    <w:rsid w:val="00753280"/>
    <w:rsid w:val="00753D47"/>
    <w:rsid w:val="00757631"/>
    <w:rsid w:val="007607D6"/>
    <w:rsid w:val="00760C52"/>
    <w:rsid w:val="0076249A"/>
    <w:rsid w:val="00766393"/>
    <w:rsid w:val="00770E71"/>
    <w:rsid w:val="007722B4"/>
    <w:rsid w:val="00773470"/>
    <w:rsid w:val="00774D01"/>
    <w:rsid w:val="007764F5"/>
    <w:rsid w:val="0077784B"/>
    <w:rsid w:val="0078193A"/>
    <w:rsid w:val="007825AB"/>
    <w:rsid w:val="0078648D"/>
    <w:rsid w:val="007868E1"/>
    <w:rsid w:val="007926C4"/>
    <w:rsid w:val="00797275"/>
    <w:rsid w:val="007A2B22"/>
    <w:rsid w:val="007A3DA7"/>
    <w:rsid w:val="007A4546"/>
    <w:rsid w:val="007A45AA"/>
    <w:rsid w:val="007A65D2"/>
    <w:rsid w:val="007A727E"/>
    <w:rsid w:val="007A7FB6"/>
    <w:rsid w:val="007B44CA"/>
    <w:rsid w:val="007C095A"/>
    <w:rsid w:val="007C2796"/>
    <w:rsid w:val="007C2BB5"/>
    <w:rsid w:val="007C5A42"/>
    <w:rsid w:val="007D0E28"/>
    <w:rsid w:val="007D73E9"/>
    <w:rsid w:val="007E1779"/>
    <w:rsid w:val="007E4F6B"/>
    <w:rsid w:val="007F3A4A"/>
    <w:rsid w:val="00800457"/>
    <w:rsid w:val="008013E2"/>
    <w:rsid w:val="00803221"/>
    <w:rsid w:val="008066AB"/>
    <w:rsid w:val="008112D1"/>
    <w:rsid w:val="008123D0"/>
    <w:rsid w:val="00824343"/>
    <w:rsid w:val="008315F6"/>
    <w:rsid w:val="00832B12"/>
    <w:rsid w:val="00840793"/>
    <w:rsid w:val="008426A5"/>
    <w:rsid w:val="00846176"/>
    <w:rsid w:val="00851368"/>
    <w:rsid w:val="008542F7"/>
    <w:rsid w:val="00855443"/>
    <w:rsid w:val="00867782"/>
    <w:rsid w:val="00872D66"/>
    <w:rsid w:val="008745BD"/>
    <w:rsid w:val="00874EC0"/>
    <w:rsid w:val="008751BA"/>
    <w:rsid w:val="00885290"/>
    <w:rsid w:val="0088548A"/>
    <w:rsid w:val="008861AA"/>
    <w:rsid w:val="008863B0"/>
    <w:rsid w:val="00891E8B"/>
    <w:rsid w:val="0089296C"/>
    <w:rsid w:val="00893E4C"/>
    <w:rsid w:val="0089545F"/>
    <w:rsid w:val="00895D68"/>
    <w:rsid w:val="00897D46"/>
    <w:rsid w:val="008A5590"/>
    <w:rsid w:val="008B47FE"/>
    <w:rsid w:val="008C2C9F"/>
    <w:rsid w:val="008C3427"/>
    <w:rsid w:val="008C7B4B"/>
    <w:rsid w:val="008D3D20"/>
    <w:rsid w:val="008D40B1"/>
    <w:rsid w:val="008D7595"/>
    <w:rsid w:val="008E013E"/>
    <w:rsid w:val="008E248A"/>
    <w:rsid w:val="008E265A"/>
    <w:rsid w:val="008E2F38"/>
    <w:rsid w:val="008E6804"/>
    <w:rsid w:val="008E7BC2"/>
    <w:rsid w:val="008F17F7"/>
    <w:rsid w:val="008F55BE"/>
    <w:rsid w:val="0090220F"/>
    <w:rsid w:val="00902C1B"/>
    <w:rsid w:val="0090680E"/>
    <w:rsid w:val="00907EFE"/>
    <w:rsid w:val="0091030A"/>
    <w:rsid w:val="00911EBF"/>
    <w:rsid w:val="00913602"/>
    <w:rsid w:val="00921540"/>
    <w:rsid w:val="00923423"/>
    <w:rsid w:val="009363BE"/>
    <w:rsid w:val="00941AF3"/>
    <w:rsid w:val="009424B4"/>
    <w:rsid w:val="0094390E"/>
    <w:rsid w:val="009464D1"/>
    <w:rsid w:val="00946A92"/>
    <w:rsid w:val="009511FF"/>
    <w:rsid w:val="00953DAC"/>
    <w:rsid w:val="009603B6"/>
    <w:rsid w:val="00961D7F"/>
    <w:rsid w:val="00965DB5"/>
    <w:rsid w:val="00970A56"/>
    <w:rsid w:val="00971702"/>
    <w:rsid w:val="00973307"/>
    <w:rsid w:val="0098280C"/>
    <w:rsid w:val="009867E6"/>
    <w:rsid w:val="00986A60"/>
    <w:rsid w:val="009A0692"/>
    <w:rsid w:val="009A15E6"/>
    <w:rsid w:val="009A763F"/>
    <w:rsid w:val="009A780F"/>
    <w:rsid w:val="009B0FF7"/>
    <w:rsid w:val="009B1B6B"/>
    <w:rsid w:val="009C3CF8"/>
    <w:rsid w:val="009C71A6"/>
    <w:rsid w:val="009C73CA"/>
    <w:rsid w:val="009C757A"/>
    <w:rsid w:val="009C7DAE"/>
    <w:rsid w:val="009D320B"/>
    <w:rsid w:val="009E40E2"/>
    <w:rsid w:val="009F1C79"/>
    <w:rsid w:val="009F6094"/>
    <w:rsid w:val="00A0159C"/>
    <w:rsid w:val="00A06341"/>
    <w:rsid w:val="00A10F2A"/>
    <w:rsid w:val="00A1335F"/>
    <w:rsid w:val="00A2005C"/>
    <w:rsid w:val="00A23447"/>
    <w:rsid w:val="00A300BE"/>
    <w:rsid w:val="00A32E27"/>
    <w:rsid w:val="00A332AE"/>
    <w:rsid w:val="00A356B2"/>
    <w:rsid w:val="00A35A60"/>
    <w:rsid w:val="00A4377F"/>
    <w:rsid w:val="00A47CB5"/>
    <w:rsid w:val="00A5310B"/>
    <w:rsid w:val="00A572BA"/>
    <w:rsid w:val="00A606AA"/>
    <w:rsid w:val="00A62D1C"/>
    <w:rsid w:val="00A637C7"/>
    <w:rsid w:val="00A67BDB"/>
    <w:rsid w:val="00A82363"/>
    <w:rsid w:val="00A90F43"/>
    <w:rsid w:val="00A94E02"/>
    <w:rsid w:val="00A97133"/>
    <w:rsid w:val="00AB16A6"/>
    <w:rsid w:val="00AB1C06"/>
    <w:rsid w:val="00AB1FE5"/>
    <w:rsid w:val="00AB6CBF"/>
    <w:rsid w:val="00AC102B"/>
    <w:rsid w:val="00AC74D5"/>
    <w:rsid w:val="00AD1848"/>
    <w:rsid w:val="00AD1DC6"/>
    <w:rsid w:val="00AD61AB"/>
    <w:rsid w:val="00AD7245"/>
    <w:rsid w:val="00AE39A4"/>
    <w:rsid w:val="00AE576F"/>
    <w:rsid w:val="00AE632D"/>
    <w:rsid w:val="00AF23F0"/>
    <w:rsid w:val="00AF4978"/>
    <w:rsid w:val="00AF536A"/>
    <w:rsid w:val="00AF658E"/>
    <w:rsid w:val="00AF7570"/>
    <w:rsid w:val="00B04862"/>
    <w:rsid w:val="00B04D0B"/>
    <w:rsid w:val="00B06188"/>
    <w:rsid w:val="00B1038C"/>
    <w:rsid w:val="00B1075B"/>
    <w:rsid w:val="00B11F9E"/>
    <w:rsid w:val="00B123B0"/>
    <w:rsid w:val="00B1350F"/>
    <w:rsid w:val="00B141A8"/>
    <w:rsid w:val="00B15781"/>
    <w:rsid w:val="00B233AE"/>
    <w:rsid w:val="00B26B56"/>
    <w:rsid w:val="00B27853"/>
    <w:rsid w:val="00B32BC4"/>
    <w:rsid w:val="00B35DF6"/>
    <w:rsid w:val="00B3798E"/>
    <w:rsid w:val="00B40458"/>
    <w:rsid w:val="00B4108D"/>
    <w:rsid w:val="00B56222"/>
    <w:rsid w:val="00B60769"/>
    <w:rsid w:val="00B60875"/>
    <w:rsid w:val="00B60D8F"/>
    <w:rsid w:val="00B66974"/>
    <w:rsid w:val="00B67BAF"/>
    <w:rsid w:val="00B75335"/>
    <w:rsid w:val="00B75FA6"/>
    <w:rsid w:val="00B8522F"/>
    <w:rsid w:val="00B95C48"/>
    <w:rsid w:val="00BA2F03"/>
    <w:rsid w:val="00BB0EB4"/>
    <w:rsid w:val="00BB2577"/>
    <w:rsid w:val="00BB3817"/>
    <w:rsid w:val="00BB649D"/>
    <w:rsid w:val="00BC09B9"/>
    <w:rsid w:val="00BC3A12"/>
    <w:rsid w:val="00BC4B2F"/>
    <w:rsid w:val="00BC4FC4"/>
    <w:rsid w:val="00BD41BB"/>
    <w:rsid w:val="00BD7135"/>
    <w:rsid w:val="00BD74B7"/>
    <w:rsid w:val="00BE2C40"/>
    <w:rsid w:val="00BE6F50"/>
    <w:rsid w:val="00BE75C8"/>
    <w:rsid w:val="00BE7842"/>
    <w:rsid w:val="00BF18AB"/>
    <w:rsid w:val="00BF573C"/>
    <w:rsid w:val="00C003D6"/>
    <w:rsid w:val="00C10562"/>
    <w:rsid w:val="00C11401"/>
    <w:rsid w:val="00C136CE"/>
    <w:rsid w:val="00C143E6"/>
    <w:rsid w:val="00C1626C"/>
    <w:rsid w:val="00C171A4"/>
    <w:rsid w:val="00C255D9"/>
    <w:rsid w:val="00C25E9F"/>
    <w:rsid w:val="00C3176F"/>
    <w:rsid w:val="00C361C3"/>
    <w:rsid w:val="00C46E13"/>
    <w:rsid w:val="00C52B30"/>
    <w:rsid w:val="00C614D0"/>
    <w:rsid w:val="00C62D31"/>
    <w:rsid w:val="00C63758"/>
    <w:rsid w:val="00C80FAE"/>
    <w:rsid w:val="00C84ECA"/>
    <w:rsid w:val="00C92454"/>
    <w:rsid w:val="00C9305C"/>
    <w:rsid w:val="00C93C36"/>
    <w:rsid w:val="00C97BEE"/>
    <w:rsid w:val="00CA00D7"/>
    <w:rsid w:val="00CA6C64"/>
    <w:rsid w:val="00CA7AB5"/>
    <w:rsid w:val="00CB1324"/>
    <w:rsid w:val="00CB1BCC"/>
    <w:rsid w:val="00CB2DE2"/>
    <w:rsid w:val="00CC0BA7"/>
    <w:rsid w:val="00CD1466"/>
    <w:rsid w:val="00CD2135"/>
    <w:rsid w:val="00CD54B9"/>
    <w:rsid w:val="00CE0DF9"/>
    <w:rsid w:val="00CE1D98"/>
    <w:rsid w:val="00CE21EF"/>
    <w:rsid w:val="00CE5385"/>
    <w:rsid w:val="00CF24A2"/>
    <w:rsid w:val="00CF33C2"/>
    <w:rsid w:val="00CF5D95"/>
    <w:rsid w:val="00CF6873"/>
    <w:rsid w:val="00D01E5F"/>
    <w:rsid w:val="00D043B5"/>
    <w:rsid w:val="00D0582B"/>
    <w:rsid w:val="00D05A19"/>
    <w:rsid w:val="00D07248"/>
    <w:rsid w:val="00D10C0B"/>
    <w:rsid w:val="00D16220"/>
    <w:rsid w:val="00D2215B"/>
    <w:rsid w:val="00D2304D"/>
    <w:rsid w:val="00D23D1F"/>
    <w:rsid w:val="00D267A0"/>
    <w:rsid w:val="00D30BBF"/>
    <w:rsid w:val="00D30D96"/>
    <w:rsid w:val="00D41726"/>
    <w:rsid w:val="00D44CD2"/>
    <w:rsid w:val="00D47641"/>
    <w:rsid w:val="00D47A6F"/>
    <w:rsid w:val="00D500B1"/>
    <w:rsid w:val="00D50C55"/>
    <w:rsid w:val="00D515DF"/>
    <w:rsid w:val="00D53627"/>
    <w:rsid w:val="00D652D5"/>
    <w:rsid w:val="00D74578"/>
    <w:rsid w:val="00D7509D"/>
    <w:rsid w:val="00D7674F"/>
    <w:rsid w:val="00D82649"/>
    <w:rsid w:val="00D835EF"/>
    <w:rsid w:val="00D90BA9"/>
    <w:rsid w:val="00D923FE"/>
    <w:rsid w:val="00D96EA8"/>
    <w:rsid w:val="00D97594"/>
    <w:rsid w:val="00DA0D89"/>
    <w:rsid w:val="00DA511C"/>
    <w:rsid w:val="00DA77E9"/>
    <w:rsid w:val="00DB25CD"/>
    <w:rsid w:val="00DB3856"/>
    <w:rsid w:val="00DB6AD1"/>
    <w:rsid w:val="00DB7690"/>
    <w:rsid w:val="00DC47C3"/>
    <w:rsid w:val="00DC5869"/>
    <w:rsid w:val="00DC7030"/>
    <w:rsid w:val="00DD0586"/>
    <w:rsid w:val="00DD55DD"/>
    <w:rsid w:val="00DE00D3"/>
    <w:rsid w:val="00DE3079"/>
    <w:rsid w:val="00DE514A"/>
    <w:rsid w:val="00DE5614"/>
    <w:rsid w:val="00DE5D84"/>
    <w:rsid w:val="00DE635C"/>
    <w:rsid w:val="00DF26BF"/>
    <w:rsid w:val="00DF3CF9"/>
    <w:rsid w:val="00E02615"/>
    <w:rsid w:val="00E07331"/>
    <w:rsid w:val="00E13093"/>
    <w:rsid w:val="00E17854"/>
    <w:rsid w:val="00E20D4F"/>
    <w:rsid w:val="00E2246D"/>
    <w:rsid w:val="00E263B6"/>
    <w:rsid w:val="00E27B05"/>
    <w:rsid w:val="00E3291D"/>
    <w:rsid w:val="00E3571D"/>
    <w:rsid w:val="00E369D1"/>
    <w:rsid w:val="00E370CC"/>
    <w:rsid w:val="00E42C55"/>
    <w:rsid w:val="00E4790D"/>
    <w:rsid w:val="00E5048A"/>
    <w:rsid w:val="00E62C64"/>
    <w:rsid w:val="00E63B29"/>
    <w:rsid w:val="00E63D0D"/>
    <w:rsid w:val="00E756A7"/>
    <w:rsid w:val="00E81C8B"/>
    <w:rsid w:val="00E83F70"/>
    <w:rsid w:val="00E87DBF"/>
    <w:rsid w:val="00E90FF2"/>
    <w:rsid w:val="00E92AB4"/>
    <w:rsid w:val="00E93F7F"/>
    <w:rsid w:val="00E97FCA"/>
    <w:rsid w:val="00EB0F37"/>
    <w:rsid w:val="00EB5181"/>
    <w:rsid w:val="00EB6237"/>
    <w:rsid w:val="00EB70EE"/>
    <w:rsid w:val="00EC3436"/>
    <w:rsid w:val="00EC4046"/>
    <w:rsid w:val="00EC58EC"/>
    <w:rsid w:val="00ED539E"/>
    <w:rsid w:val="00ED5A61"/>
    <w:rsid w:val="00ED6E4D"/>
    <w:rsid w:val="00ED7B8A"/>
    <w:rsid w:val="00EE0F21"/>
    <w:rsid w:val="00EE0FB5"/>
    <w:rsid w:val="00EE1BD9"/>
    <w:rsid w:val="00EE471C"/>
    <w:rsid w:val="00EF2E18"/>
    <w:rsid w:val="00EF6401"/>
    <w:rsid w:val="00EF7DC2"/>
    <w:rsid w:val="00F03C34"/>
    <w:rsid w:val="00F0752F"/>
    <w:rsid w:val="00F10896"/>
    <w:rsid w:val="00F11B26"/>
    <w:rsid w:val="00F1241C"/>
    <w:rsid w:val="00F21C1A"/>
    <w:rsid w:val="00F23922"/>
    <w:rsid w:val="00F259EC"/>
    <w:rsid w:val="00F314BA"/>
    <w:rsid w:val="00F33A33"/>
    <w:rsid w:val="00F34FED"/>
    <w:rsid w:val="00F4227A"/>
    <w:rsid w:val="00F42B14"/>
    <w:rsid w:val="00F42E62"/>
    <w:rsid w:val="00F45C3B"/>
    <w:rsid w:val="00F50128"/>
    <w:rsid w:val="00F52016"/>
    <w:rsid w:val="00F525CA"/>
    <w:rsid w:val="00F5298F"/>
    <w:rsid w:val="00F53DBD"/>
    <w:rsid w:val="00F5426D"/>
    <w:rsid w:val="00F55378"/>
    <w:rsid w:val="00F55B2A"/>
    <w:rsid w:val="00F6047F"/>
    <w:rsid w:val="00F64BB3"/>
    <w:rsid w:val="00F653D5"/>
    <w:rsid w:val="00F70019"/>
    <w:rsid w:val="00F70F66"/>
    <w:rsid w:val="00F7637E"/>
    <w:rsid w:val="00F86660"/>
    <w:rsid w:val="00F92154"/>
    <w:rsid w:val="00F97C57"/>
    <w:rsid w:val="00FA26F3"/>
    <w:rsid w:val="00FA2ACC"/>
    <w:rsid w:val="00FA474D"/>
    <w:rsid w:val="00FA60B6"/>
    <w:rsid w:val="00FA70C5"/>
    <w:rsid w:val="00FA72B3"/>
    <w:rsid w:val="00FC0DFC"/>
    <w:rsid w:val="00FD0468"/>
    <w:rsid w:val="00FD1666"/>
    <w:rsid w:val="00FD16F3"/>
    <w:rsid w:val="00FD5ABF"/>
    <w:rsid w:val="00FD5AD7"/>
    <w:rsid w:val="00FD6A35"/>
    <w:rsid w:val="00FD7327"/>
    <w:rsid w:val="00FD7DE5"/>
    <w:rsid w:val="00FE01AF"/>
    <w:rsid w:val="00FE0C7B"/>
    <w:rsid w:val="00FE3CE3"/>
    <w:rsid w:val="00FE73E3"/>
    <w:rsid w:val="00FF13E9"/>
    <w:rsid w:val="00FF2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341"/>
    <w:pPr>
      <w:ind w:firstLineChars="200" w:firstLine="480"/>
    </w:pPr>
    <w:rPr>
      <w:rFonts w:ascii="Arial" w:hAnsi="Arial"/>
      <w:sz w:val="24"/>
    </w:rPr>
  </w:style>
  <w:style w:type="paragraph" w:styleId="1">
    <w:name w:val="heading 1"/>
    <w:basedOn w:val="a"/>
    <w:next w:val="a"/>
    <w:link w:val="1Char"/>
    <w:qFormat/>
    <w:rsid w:val="00913602"/>
    <w:pPr>
      <w:keepNext/>
      <w:numPr>
        <w:numId w:val="1"/>
      </w:numPr>
      <w:tabs>
        <w:tab w:val="left" w:pos="432"/>
      </w:tabs>
      <w:spacing w:before="240" w:after="60" w:line="360" w:lineRule="auto"/>
      <w:ind w:left="0" w:firstLineChars="0" w:firstLine="0"/>
      <w:outlineLvl w:val="0"/>
    </w:pPr>
    <w:rPr>
      <w:b/>
      <w:kern w:val="28"/>
      <w:sz w:val="32"/>
    </w:rPr>
  </w:style>
  <w:style w:type="paragraph" w:styleId="2">
    <w:name w:val="heading 2"/>
    <w:basedOn w:val="a"/>
    <w:next w:val="a"/>
    <w:link w:val="2Char"/>
    <w:qFormat/>
    <w:rsid w:val="00913602"/>
    <w:pPr>
      <w:keepNext/>
      <w:numPr>
        <w:ilvl w:val="1"/>
        <w:numId w:val="1"/>
      </w:numPr>
      <w:tabs>
        <w:tab w:val="left" w:pos="575"/>
      </w:tabs>
      <w:spacing w:before="240" w:after="60" w:line="360" w:lineRule="auto"/>
      <w:ind w:firstLineChars="0" w:firstLine="0"/>
      <w:outlineLvl w:val="1"/>
    </w:pPr>
    <w:rPr>
      <w:rFonts w:eastAsia="黑体"/>
      <w:b/>
      <w:sz w:val="30"/>
    </w:rPr>
  </w:style>
  <w:style w:type="paragraph" w:styleId="3">
    <w:name w:val="heading 3"/>
    <w:basedOn w:val="a"/>
    <w:next w:val="a"/>
    <w:link w:val="3Char"/>
    <w:qFormat/>
    <w:rsid w:val="00913602"/>
    <w:pPr>
      <w:keepNext/>
      <w:numPr>
        <w:ilvl w:val="2"/>
        <w:numId w:val="1"/>
      </w:numPr>
      <w:tabs>
        <w:tab w:val="left" w:pos="720"/>
      </w:tabs>
      <w:spacing w:before="240" w:after="60" w:line="360" w:lineRule="auto"/>
      <w:ind w:left="0" w:firstLineChars="0" w:firstLine="0"/>
      <w:outlineLvl w:val="2"/>
    </w:pPr>
    <w:rPr>
      <w:rFonts w:eastAsia="华文细黑"/>
      <w:b/>
      <w:sz w:val="28"/>
    </w:rPr>
  </w:style>
  <w:style w:type="paragraph" w:styleId="4">
    <w:name w:val="heading 4"/>
    <w:basedOn w:val="a"/>
    <w:next w:val="a"/>
    <w:link w:val="4Char"/>
    <w:qFormat/>
    <w:rsid w:val="00913602"/>
    <w:pPr>
      <w:keepNext/>
      <w:numPr>
        <w:ilvl w:val="3"/>
        <w:numId w:val="1"/>
      </w:numPr>
      <w:tabs>
        <w:tab w:val="clear" w:pos="1857"/>
        <w:tab w:val="left" w:pos="864"/>
        <w:tab w:val="num" w:pos="1715"/>
      </w:tabs>
      <w:spacing w:before="240" w:after="60"/>
      <w:ind w:left="864" w:firstLineChars="0" w:firstLine="0"/>
      <w:outlineLvl w:val="3"/>
    </w:pPr>
    <w:rPr>
      <w:rFonts w:eastAsia="微软雅黑"/>
      <w:b/>
    </w:rPr>
  </w:style>
  <w:style w:type="paragraph" w:styleId="5">
    <w:name w:val="heading 5"/>
    <w:basedOn w:val="a"/>
    <w:next w:val="a"/>
    <w:link w:val="5Char"/>
    <w:qFormat/>
    <w:rsid w:val="00101BCC"/>
    <w:pPr>
      <w:numPr>
        <w:ilvl w:val="4"/>
        <w:numId w:val="1"/>
      </w:numPr>
      <w:tabs>
        <w:tab w:val="left" w:pos="1008"/>
      </w:tabs>
      <w:spacing w:before="240" w:after="60"/>
      <w:ind w:firstLineChars="0" w:firstLine="0"/>
      <w:outlineLvl w:val="4"/>
    </w:pPr>
    <w:rPr>
      <w:b/>
    </w:rPr>
  </w:style>
  <w:style w:type="paragraph" w:styleId="6">
    <w:name w:val="heading 6"/>
    <w:basedOn w:val="a"/>
    <w:next w:val="a"/>
    <w:qFormat/>
    <w:rsid w:val="00913602"/>
    <w:pPr>
      <w:numPr>
        <w:ilvl w:val="5"/>
        <w:numId w:val="1"/>
      </w:numPr>
      <w:tabs>
        <w:tab w:val="left" w:pos="1151"/>
      </w:tabs>
      <w:spacing w:before="240" w:after="60"/>
      <w:ind w:firstLineChars="0" w:firstLine="0"/>
      <w:outlineLvl w:val="5"/>
    </w:pPr>
    <w:rPr>
      <w:b/>
      <w:sz w:val="28"/>
    </w:rPr>
  </w:style>
  <w:style w:type="paragraph" w:styleId="7">
    <w:name w:val="heading 7"/>
    <w:basedOn w:val="a"/>
    <w:next w:val="a"/>
    <w:qFormat/>
    <w:rsid w:val="00913602"/>
    <w:pPr>
      <w:numPr>
        <w:ilvl w:val="6"/>
        <w:numId w:val="1"/>
      </w:numPr>
      <w:tabs>
        <w:tab w:val="left" w:pos="1296"/>
      </w:tabs>
      <w:spacing w:before="240" w:after="60"/>
      <w:ind w:firstLineChars="0" w:firstLine="0"/>
      <w:outlineLvl w:val="6"/>
    </w:pPr>
    <w:rPr>
      <w:b/>
      <w:sz w:val="28"/>
    </w:rPr>
  </w:style>
  <w:style w:type="paragraph" w:styleId="8">
    <w:name w:val="heading 8"/>
    <w:basedOn w:val="a"/>
    <w:next w:val="a"/>
    <w:qFormat/>
    <w:rsid w:val="00913602"/>
    <w:pPr>
      <w:numPr>
        <w:ilvl w:val="7"/>
        <w:numId w:val="1"/>
      </w:numPr>
      <w:tabs>
        <w:tab w:val="left" w:pos="1440"/>
      </w:tabs>
      <w:spacing w:before="240" w:after="60"/>
      <w:ind w:firstLineChars="0" w:firstLine="0"/>
      <w:outlineLvl w:val="7"/>
    </w:pPr>
    <w:rPr>
      <w:b/>
      <w:sz w:val="28"/>
    </w:rPr>
  </w:style>
  <w:style w:type="paragraph" w:styleId="9">
    <w:name w:val="heading 9"/>
    <w:basedOn w:val="a"/>
    <w:next w:val="a"/>
    <w:qFormat/>
    <w:rsid w:val="00913602"/>
    <w:pPr>
      <w:numPr>
        <w:ilvl w:val="8"/>
        <w:numId w:val="1"/>
      </w:numPr>
      <w:tabs>
        <w:tab w:val="left" w:pos="1583"/>
      </w:tabs>
      <w:spacing w:before="240" w:after="60"/>
      <w:ind w:firstLineChars="0" w:firstLine="0"/>
      <w:outlineLvl w:val="8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DLabel">
    <w:name w:val="TDLabel"/>
    <w:rsid w:val="00913602"/>
    <w:rPr>
      <w:rFonts w:ascii="Arial" w:hAnsi="Arial"/>
      <w:b/>
    </w:rPr>
  </w:style>
  <w:style w:type="character" w:customStyle="1" w:styleId="1Char">
    <w:name w:val="标题 1 Char"/>
    <w:link w:val="1"/>
    <w:rsid w:val="00913602"/>
    <w:rPr>
      <w:rFonts w:ascii="Arial" w:eastAsia="宋体" w:hAnsi="Arial"/>
      <w:b/>
      <w:kern w:val="28"/>
      <w:sz w:val="32"/>
    </w:rPr>
  </w:style>
  <w:style w:type="character" w:customStyle="1" w:styleId="Char">
    <w:name w:val="标题 Char"/>
    <w:link w:val="a3"/>
    <w:rsid w:val="00913602"/>
    <w:rPr>
      <w:rFonts w:ascii="Arial" w:hAnsi="Arial"/>
      <w:b/>
      <w:kern w:val="28"/>
      <w:sz w:val="40"/>
    </w:rPr>
  </w:style>
  <w:style w:type="character" w:customStyle="1" w:styleId="TDContents">
    <w:name w:val="TDContents"/>
    <w:rsid w:val="00913602"/>
    <w:rPr>
      <w:rFonts w:ascii="Arial" w:hAnsi="Arial"/>
    </w:rPr>
  </w:style>
  <w:style w:type="character" w:customStyle="1" w:styleId="1Char0">
    <w:name w:val="目录 1 Char"/>
    <w:link w:val="10"/>
    <w:rsid w:val="00913602"/>
  </w:style>
  <w:style w:type="character" w:styleId="a4">
    <w:name w:val="annotation reference"/>
    <w:rsid w:val="00913602"/>
    <w:rPr>
      <w:sz w:val="16"/>
    </w:rPr>
  </w:style>
  <w:style w:type="character" w:styleId="a5">
    <w:name w:val="Hyperlink"/>
    <w:rsid w:val="00913602"/>
    <w:rPr>
      <w:color w:val="0000FF"/>
      <w:u w:val="single"/>
    </w:rPr>
  </w:style>
  <w:style w:type="character" w:styleId="a6">
    <w:name w:val="line number"/>
    <w:basedOn w:val="a0"/>
    <w:rsid w:val="00913602"/>
  </w:style>
  <w:style w:type="character" w:customStyle="1" w:styleId="a7">
    <w:name w:val="访问过的超链接"/>
    <w:rsid w:val="00913602"/>
    <w:rPr>
      <w:color w:val="800080"/>
      <w:u w:val="single"/>
    </w:rPr>
  </w:style>
  <w:style w:type="character" w:styleId="a8">
    <w:name w:val="page number"/>
    <w:basedOn w:val="a0"/>
    <w:rsid w:val="00913602"/>
  </w:style>
  <w:style w:type="paragraph" w:styleId="70">
    <w:name w:val="toc 7"/>
    <w:basedOn w:val="a"/>
    <w:next w:val="a"/>
    <w:rsid w:val="00913602"/>
    <w:pPr>
      <w:ind w:left="1200"/>
    </w:pPr>
  </w:style>
  <w:style w:type="paragraph" w:styleId="a9">
    <w:name w:val="Document Map"/>
    <w:basedOn w:val="a"/>
    <w:rsid w:val="00913602"/>
    <w:pPr>
      <w:shd w:val="clear" w:color="auto" w:fill="000080"/>
    </w:pPr>
    <w:rPr>
      <w:rFonts w:ascii="Tahoma" w:hAnsi="Tahoma"/>
    </w:rPr>
  </w:style>
  <w:style w:type="paragraph" w:styleId="aa">
    <w:name w:val="Normal Indent"/>
    <w:basedOn w:val="a"/>
    <w:rsid w:val="00913602"/>
    <w:pPr>
      <w:ind w:left="900" w:hanging="900"/>
    </w:pPr>
  </w:style>
  <w:style w:type="paragraph" w:styleId="80">
    <w:name w:val="toc 8"/>
    <w:basedOn w:val="a"/>
    <w:next w:val="a"/>
    <w:rsid w:val="00913602"/>
    <w:pPr>
      <w:ind w:left="1400"/>
    </w:pPr>
  </w:style>
  <w:style w:type="paragraph" w:styleId="30">
    <w:name w:val="toc 3"/>
    <w:basedOn w:val="a"/>
    <w:next w:val="a"/>
    <w:uiPriority w:val="39"/>
    <w:rsid w:val="00913602"/>
    <w:pPr>
      <w:ind w:left="400"/>
    </w:pPr>
  </w:style>
  <w:style w:type="paragraph" w:styleId="50">
    <w:name w:val="toc 5"/>
    <w:basedOn w:val="a"/>
    <w:next w:val="a"/>
    <w:uiPriority w:val="39"/>
    <w:rsid w:val="00913602"/>
    <w:pPr>
      <w:ind w:left="800"/>
    </w:pPr>
  </w:style>
  <w:style w:type="paragraph" w:styleId="ab">
    <w:name w:val="Body Text"/>
    <w:basedOn w:val="a"/>
    <w:rsid w:val="00913602"/>
    <w:pPr>
      <w:jc w:val="center"/>
    </w:pPr>
    <w:rPr>
      <w:color w:val="0000FF"/>
      <w:sz w:val="52"/>
    </w:rPr>
  </w:style>
  <w:style w:type="paragraph" w:styleId="ac">
    <w:name w:val="annotation text"/>
    <w:basedOn w:val="a"/>
    <w:link w:val="Char0"/>
    <w:rsid w:val="00913602"/>
  </w:style>
  <w:style w:type="paragraph" w:styleId="60">
    <w:name w:val="toc 6"/>
    <w:basedOn w:val="a"/>
    <w:next w:val="a"/>
    <w:rsid w:val="00913602"/>
    <w:pPr>
      <w:ind w:left="1000"/>
    </w:pPr>
  </w:style>
  <w:style w:type="paragraph" w:styleId="ad">
    <w:name w:val="index heading"/>
    <w:basedOn w:val="a"/>
    <w:next w:val="11"/>
    <w:rsid w:val="00913602"/>
    <w:rPr>
      <w:rFonts w:cs="Arial"/>
      <w:b/>
      <w:bCs/>
    </w:rPr>
  </w:style>
  <w:style w:type="paragraph" w:styleId="40">
    <w:name w:val="toc 4"/>
    <w:basedOn w:val="a"/>
    <w:next w:val="a"/>
    <w:uiPriority w:val="39"/>
    <w:rsid w:val="00913602"/>
    <w:pPr>
      <w:ind w:left="600"/>
    </w:pPr>
  </w:style>
  <w:style w:type="paragraph" w:styleId="10">
    <w:name w:val="toc 1"/>
    <w:basedOn w:val="a"/>
    <w:next w:val="a"/>
    <w:link w:val="1Char0"/>
    <w:uiPriority w:val="39"/>
    <w:rsid w:val="00913602"/>
  </w:style>
  <w:style w:type="paragraph" w:styleId="ae">
    <w:name w:val="header"/>
    <w:basedOn w:val="a"/>
    <w:rsid w:val="00913602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913602"/>
    <w:pPr>
      <w:tabs>
        <w:tab w:val="center" w:pos="4320"/>
        <w:tab w:val="right" w:pos="8640"/>
      </w:tabs>
    </w:pPr>
    <w:rPr>
      <w:b/>
    </w:rPr>
  </w:style>
  <w:style w:type="paragraph" w:customStyle="1" w:styleId="TDParagraph">
    <w:name w:val="TDParagraph"/>
    <w:basedOn w:val="a"/>
    <w:rsid w:val="00913602"/>
  </w:style>
  <w:style w:type="paragraph" w:styleId="a3">
    <w:name w:val="Title"/>
    <w:basedOn w:val="a"/>
    <w:next w:val="a"/>
    <w:link w:val="Char"/>
    <w:qFormat/>
    <w:rsid w:val="00913602"/>
    <w:pPr>
      <w:spacing w:before="360" w:after="240"/>
      <w:jc w:val="center"/>
      <w:outlineLvl w:val="0"/>
    </w:pPr>
    <w:rPr>
      <w:b/>
      <w:kern w:val="28"/>
      <w:sz w:val="40"/>
    </w:rPr>
  </w:style>
  <w:style w:type="paragraph" w:styleId="11">
    <w:name w:val="index 1"/>
    <w:basedOn w:val="a"/>
    <w:next w:val="a"/>
    <w:rsid w:val="00913602"/>
  </w:style>
  <w:style w:type="paragraph" w:styleId="20">
    <w:name w:val="toc 2"/>
    <w:basedOn w:val="a"/>
    <w:next w:val="a"/>
    <w:uiPriority w:val="39"/>
    <w:rsid w:val="00913602"/>
    <w:pPr>
      <w:ind w:left="200"/>
    </w:pPr>
  </w:style>
  <w:style w:type="paragraph" w:styleId="90">
    <w:name w:val="toc 9"/>
    <w:basedOn w:val="a"/>
    <w:next w:val="a"/>
    <w:rsid w:val="00913602"/>
    <w:pPr>
      <w:ind w:left="1600"/>
    </w:pPr>
  </w:style>
  <w:style w:type="paragraph" w:styleId="af0">
    <w:name w:val="Normal (Web)"/>
    <w:basedOn w:val="a"/>
    <w:uiPriority w:val="99"/>
    <w:semiHidden/>
    <w:unhideWhenUsed/>
    <w:rsid w:val="008E7BC2"/>
    <w:pPr>
      <w:spacing w:before="100" w:beforeAutospacing="1" w:after="100" w:afterAutospacing="1"/>
      <w:ind w:firstLineChars="0" w:firstLine="0"/>
    </w:pPr>
    <w:rPr>
      <w:rFonts w:ascii="宋体" w:hAnsi="宋体" w:cs="宋体"/>
      <w:szCs w:val="24"/>
    </w:rPr>
  </w:style>
  <w:style w:type="paragraph" w:styleId="af1">
    <w:name w:val="annotation subject"/>
    <w:basedOn w:val="ac"/>
    <w:next w:val="ac"/>
    <w:link w:val="Char1"/>
    <w:uiPriority w:val="99"/>
    <w:semiHidden/>
    <w:unhideWhenUsed/>
    <w:rsid w:val="004A35E9"/>
    <w:rPr>
      <w:b/>
      <w:bCs/>
    </w:rPr>
  </w:style>
  <w:style w:type="character" w:customStyle="1" w:styleId="Char0">
    <w:name w:val="批注文字 Char"/>
    <w:link w:val="ac"/>
    <w:rsid w:val="004A35E9"/>
    <w:rPr>
      <w:rFonts w:ascii="Arial" w:hAnsi="Arial"/>
      <w:sz w:val="24"/>
    </w:rPr>
  </w:style>
  <w:style w:type="character" w:customStyle="1" w:styleId="Char1">
    <w:name w:val="批注主题 Char"/>
    <w:link w:val="af1"/>
    <w:uiPriority w:val="99"/>
    <w:semiHidden/>
    <w:rsid w:val="004A35E9"/>
    <w:rPr>
      <w:rFonts w:ascii="Arial" w:hAnsi="Arial"/>
      <w:b/>
      <w:bCs/>
      <w:sz w:val="24"/>
    </w:rPr>
  </w:style>
  <w:style w:type="paragraph" w:styleId="af2">
    <w:name w:val="Balloon Text"/>
    <w:basedOn w:val="a"/>
    <w:link w:val="Char2"/>
    <w:uiPriority w:val="99"/>
    <w:semiHidden/>
    <w:unhideWhenUsed/>
    <w:rsid w:val="004A35E9"/>
    <w:rPr>
      <w:sz w:val="18"/>
      <w:szCs w:val="18"/>
    </w:rPr>
  </w:style>
  <w:style w:type="character" w:customStyle="1" w:styleId="Char2">
    <w:name w:val="批注框文本 Char"/>
    <w:link w:val="af2"/>
    <w:uiPriority w:val="99"/>
    <w:semiHidden/>
    <w:rsid w:val="004A35E9"/>
    <w:rPr>
      <w:rFonts w:ascii="Arial" w:hAnsi="Arial"/>
      <w:sz w:val="18"/>
      <w:szCs w:val="18"/>
    </w:rPr>
  </w:style>
  <w:style w:type="character" w:customStyle="1" w:styleId="5Char">
    <w:name w:val="标题 5 Char"/>
    <w:link w:val="5"/>
    <w:rsid w:val="00F10896"/>
    <w:rPr>
      <w:rFonts w:ascii="Arial" w:hAnsi="Arial"/>
      <w:b/>
      <w:sz w:val="24"/>
    </w:rPr>
  </w:style>
  <w:style w:type="character" w:customStyle="1" w:styleId="2Char">
    <w:name w:val="标题 2 Char"/>
    <w:link w:val="2"/>
    <w:rsid w:val="00732F8C"/>
    <w:rPr>
      <w:rFonts w:ascii="Arial" w:eastAsia="黑体" w:hAnsi="Arial"/>
      <w:b/>
      <w:sz w:val="30"/>
    </w:rPr>
  </w:style>
  <w:style w:type="character" w:customStyle="1" w:styleId="3Char">
    <w:name w:val="标题 3 Char"/>
    <w:link w:val="3"/>
    <w:rsid w:val="00732F8C"/>
    <w:rPr>
      <w:rFonts w:ascii="Arial" w:eastAsia="华文细黑" w:hAnsi="Arial"/>
      <w:b/>
      <w:sz w:val="28"/>
    </w:rPr>
  </w:style>
  <w:style w:type="character" w:customStyle="1" w:styleId="4Char">
    <w:name w:val="标题 4 Char"/>
    <w:link w:val="4"/>
    <w:rsid w:val="006E25FF"/>
    <w:rPr>
      <w:rFonts w:ascii="Arial" w:eastAsia="微软雅黑" w:hAnsi="Arial"/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7605;&#19994;&#29983;&#23601;&#19994;&#31649;&#29702;&#31995;&#32479;\&#39033;&#30446;&#25991;&#26723;\&#38656;&#27714;&#38454;&#27573;\TDStyle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55AE4-534C-4FCF-B4A3-B2E5E659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TDStyle.DOT</Template>
  <TotalTime>302</TotalTime>
  <Pages>10</Pages>
  <Words>693</Words>
  <Characters>3955</Characters>
  <Application>Microsoft Office Word</Application>
  <DocSecurity>0</DocSecurity>
  <PresentationFormat/>
  <Lines>32</Lines>
  <Paragraphs>9</Paragraphs>
  <Slides>0</Slides>
  <Notes>0</Notes>
  <HiddenSlides>0</HiddenSlides>
  <MMClips>0</MMClips>
  <ScaleCrop>false</ScaleCrop>
  <Company>Microsoft</Company>
  <LinksUpToDate>false</LinksUpToDate>
  <CharactersWithSpaces>4639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Description:</dc:title>
  <dc:creator>雨林木风</dc:creator>
  <cp:lastModifiedBy>Elan</cp:lastModifiedBy>
  <cp:revision>12</cp:revision>
  <dcterms:created xsi:type="dcterms:W3CDTF">2016-08-09T02:36:00Z</dcterms:created>
  <dcterms:modified xsi:type="dcterms:W3CDTF">2016-08-11T08:04:00Z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2052-9.1.0.4047</vt:lpwstr>
  </property>
</Properties>
</file>